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A93C" w14:textId="46CD8144" w:rsidR="00D077E9" w:rsidRDefault="00342906" w:rsidP="00D70D02">
      <w:pPr>
        <w:rPr>
          <w:noProof/>
        </w:rPr>
      </w:pPr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76129D55" wp14:editId="16D2FEA0">
            <wp:simplePos x="0" y="0"/>
            <wp:positionH relativeFrom="column">
              <wp:posOffset>-746760</wp:posOffset>
            </wp:positionH>
            <wp:positionV relativeFrom="page">
              <wp:posOffset>15240</wp:posOffset>
            </wp:positionV>
            <wp:extent cx="7760970" cy="665226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39A729A" wp14:editId="40C8A2F0">
                <wp:simplePos x="0" y="0"/>
                <wp:positionH relativeFrom="column">
                  <wp:posOffset>-198120</wp:posOffset>
                </wp:positionH>
                <wp:positionV relativeFrom="page">
                  <wp:posOffset>937260</wp:posOffset>
                </wp:positionV>
                <wp:extent cx="3947160" cy="9220200"/>
                <wp:effectExtent l="0" t="0" r="0" b="0"/>
                <wp:wrapNone/>
                <wp:docPr id="3" name="Rettangolo 2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922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>
            <w:pict>
              <v:rect id="Rettangolo 3" style="position:absolute;margin-left:-15.6pt;margin-top:73.8pt;width:310.8pt;height:72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ttangolo bianco per il testo sul frontespizio" o:spid="_x0000_s1026" fillcolor="white [3212]" stroked="f" strokeweight="2pt" w14:anchorId="30AA10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14"/>
      </w:tblGrid>
      <w:tr w:rsidR="00D077E9" w14:paraId="64E7CDC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B424FE5" w14:textId="17AA7794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B5CC108" wp14:editId="5604C77C">
                      <wp:extent cx="3665220" cy="1762125"/>
                      <wp:effectExtent l="0" t="0" r="0" b="0"/>
                      <wp:docPr id="8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65220" cy="1762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76B2F1" w14:textId="4795AE43" w:rsidR="00AD22F1" w:rsidRPr="00E2470B" w:rsidRDefault="00E2470B" w:rsidP="00D077E9">
                                  <w:pPr>
                                    <w:pStyle w:val="Titolo"/>
                                    <w:spacing w:after="0"/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</w:pPr>
                                  <w:r w:rsidRPr="00E2470B"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  <w:t xml:space="preserve">Test </w:t>
                                  </w:r>
                                  <w:r w:rsidR="002433CA"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  <w:t>Summary</w:t>
                                  </w:r>
                                  <w:r w:rsidR="00C20607">
                                    <w:rPr>
                                      <w:sz w:val="76"/>
                                      <w:szCs w:val="76"/>
                                      <w:lang w:val="en-GB" w:bidi="it-IT"/>
                                    </w:rPr>
                                    <w:t xml:space="preserve"> Report</w:t>
                                  </w:r>
                                </w:p>
                                <w:p w14:paraId="1AD49BA8" w14:textId="171F2679" w:rsidR="00A567B3" w:rsidRPr="00E2470B" w:rsidRDefault="00A567B3" w:rsidP="00D077E9">
                                  <w:pPr>
                                    <w:pStyle w:val="Titolo"/>
                                    <w:spacing w:after="0"/>
                                    <w:rPr>
                                      <w:sz w:val="30"/>
                                      <w:szCs w:val="30"/>
                                      <w:lang w:val="en-GB"/>
                                    </w:rPr>
                                  </w:pPr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 xml:space="preserve">Anno </w:t>
                                  </w:r>
                                  <w:proofErr w:type="spellStart"/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Accademico</w:t>
                                  </w:r>
                                  <w:proofErr w:type="spellEnd"/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 xml:space="preserve"> 202</w:t>
                                  </w:r>
                                  <w:r w:rsidR="00C20607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2</w:t>
                                  </w:r>
                                  <w:r w:rsidRPr="00E2470B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/202</w:t>
                                  </w:r>
                                  <w:r w:rsidR="00C20607">
                                    <w:rPr>
                                      <w:sz w:val="30"/>
                                      <w:szCs w:val="30"/>
                                      <w:lang w:val="en-GB" w:bidi="it-I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B5CC10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88.6pt;height:13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" filled="f" stroked="f" strokeweight=".5pt">
                      <v:textbox>
                        <w:txbxContent>
                          <w:p w14:paraId="4876B2F1" w14:textId="4795AE43" w:rsidR="00AD22F1" w:rsidRPr="00E2470B" w:rsidRDefault="00E2470B" w:rsidP="00D077E9">
                            <w:pPr>
                              <w:pStyle w:val="Titolo"/>
                              <w:spacing w:after="0"/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</w:pPr>
                            <w:r w:rsidRPr="00E2470B"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  <w:t xml:space="preserve">Test </w:t>
                            </w:r>
                            <w:r w:rsidR="002433CA"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  <w:t>Summary</w:t>
                            </w:r>
                            <w:r w:rsidR="00C20607">
                              <w:rPr>
                                <w:sz w:val="76"/>
                                <w:szCs w:val="76"/>
                                <w:lang w:val="en-GB" w:bidi="it-IT"/>
                              </w:rPr>
                              <w:t xml:space="preserve"> Report</w:t>
                            </w:r>
                          </w:p>
                          <w:p w14:paraId="1AD49BA8" w14:textId="171F2679" w:rsidR="00A567B3" w:rsidRPr="00E2470B" w:rsidRDefault="00A567B3" w:rsidP="00D077E9">
                            <w:pPr>
                              <w:pStyle w:val="Titolo"/>
                              <w:spacing w:after="0"/>
                              <w:rPr>
                                <w:sz w:val="30"/>
                                <w:szCs w:val="30"/>
                                <w:lang w:val="en-GB"/>
                              </w:rPr>
                            </w:pPr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 xml:space="preserve">Anno </w:t>
                            </w:r>
                            <w:proofErr w:type="spellStart"/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Accademico</w:t>
                            </w:r>
                            <w:proofErr w:type="spellEnd"/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 xml:space="preserve"> 202</w:t>
                            </w:r>
                            <w:r w:rsidR="00C20607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2</w:t>
                            </w:r>
                            <w:r w:rsidRPr="00E2470B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/202</w:t>
                            </w:r>
                            <w:r w:rsidR="00C20607">
                              <w:rPr>
                                <w:sz w:val="30"/>
                                <w:szCs w:val="30"/>
                                <w:lang w:val="en-GB" w:bidi="it-IT"/>
                              </w:rPr>
                              <w:t>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9FFC9A6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CE8D8B4" wp14:editId="4BCE3C05">
                      <wp:extent cx="1390918" cy="0"/>
                      <wp:effectExtent l="0" t="19050" r="19050" b="19050"/>
                      <wp:docPr id="5" name="Connettore diritto 4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>
                  <w:pict>
                    <v:line id="Connettore dirit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separatore di testo" o:spid="_x0000_s1026" strokecolor="#082a75 [3215]" strokeweight="3pt" from="0,0" to="109.5pt,0" w14:anchorId="13D2E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4QdveYBAAApBAAADgAAAAAAAAAAAAAAAAAuAgAAZHJzL2Uyb0RvYy54bWxQSwECLQAUAAYA&#10;CAAAACEA7s9BdtYAAAACAQAADwAAAAAAAAAAAAAAAABABAAAZHJzL2Rvd25yZXYueG1sUEsFBgAA&#10;AAAEAAQA8wAAAEMFAAAAAA==&#10;">
                      <w10:anchorlock/>
                    </v:line>
                  </w:pict>
                </mc:Fallback>
              </mc:AlternateContent>
            </w:r>
          </w:p>
        </w:tc>
      </w:tr>
      <w:tr w:rsidR="00D077E9" w14:paraId="7D2B5A58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CD470C" w14:textId="3A9B14A0" w:rsidR="00D077E9" w:rsidRDefault="004D56BD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w:drawing>
                <wp:anchor distT="0" distB="0" distL="114300" distR="114300" simplePos="0" relativeHeight="251662336" behindDoc="0" locked="0" layoutInCell="1" allowOverlap="1" wp14:anchorId="5EB2ACA6" wp14:editId="1B69AD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1454150</wp:posOffset>
                  </wp:positionV>
                  <wp:extent cx="3755390" cy="1935480"/>
                  <wp:effectExtent l="0" t="0" r="0" b="7620"/>
                  <wp:wrapSquare wrapText="bothSides"/>
                  <wp:docPr id="9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9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7E9" w14:paraId="437CDC01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335CAA6" w14:textId="5A66486E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B938F8023E9A4B8BB68FE101AE87FA1A"/>
                </w:placeholder>
                <w15:appearance w15:val="hidden"/>
              </w:sdtPr>
              <w:sdtContent>
                <w:r w:rsidR="00A567B3" w:rsidRPr="006D6BFC">
                  <w:rPr>
                    <w:noProof/>
                    <w:sz w:val="40"/>
                    <w:szCs w:val="40"/>
                  </w:rPr>
                  <w:t>V</w:t>
                </w:r>
                <w:proofErr w:type="spellStart"/>
                <w:r w:rsidR="00A567B3" w:rsidRPr="006D6BFC">
                  <w:rPr>
                    <w:sz w:val="40"/>
                    <w:szCs w:val="40"/>
                  </w:rPr>
                  <w:t>eicHome</w:t>
                </w:r>
                <w:proofErr w:type="spellEnd"/>
              </w:sdtContent>
            </w:sdt>
          </w:p>
          <w:p w14:paraId="41ABEC5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1E1625C" wp14:editId="7E873564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>
                  <w:pict>
                    <v:line id="Connettore dirit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separatore di testo" o:spid="_x0000_s1026" strokecolor="#082a75 [3215]" strokeweight="3pt" from="0,0" to="117.65pt,0" w14:anchorId="399197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jKhKucBAAApBAAADgAAAAAAAAAAAAAAAAAuAgAAZHJzL2Uyb0RvYy54bWxQSwECLQAU&#10;AAYACAAAACEAXfQJ4dgAAAACAQAADwAAAAAAAAAAAAAAAABBBAAAZHJzL2Rvd25yZXYueG1sUEsF&#10;BgAAAAAEAAQA8wAAAEYFAAAAAA==&#10;">
                      <w10:anchorlock/>
                    </v:line>
                  </w:pict>
                </mc:Fallback>
              </mc:AlternateContent>
            </w:r>
          </w:p>
          <w:p w14:paraId="7B969B9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BDD27A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84767" w14:textId="12E26C29" w:rsidR="00D077E9" w:rsidRDefault="00D077E9" w:rsidP="00AB02A7">
            <w:pPr>
              <w:rPr>
                <w:noProof/>
              </w:rPr>
            </w:pPr>
          </w:p>
          <w:tbl>
            <w:tblPr>
              <w:tblStyle w:val="Grigliatabella"/>
              <w:tblW w:w="5594" w:type="dxa"/>
              <w:tblLook w:val="04A0" w:firstRow="1" w:lastRow="0" w:firstColumn="1" w:lastColumn="0" w:noHBand="0" w:noVBand="1"/>
            </w:tblPr>
            <w:tblGrid>
              <w:gridCol w:w="2797"/>
              <w:gridCol w:w="2797"/>
            </w:tblGrid>
            <w:tr w:rsidR="00A567B3" w14:paraId="52006C7D" w14:textId="77777777" w:rsidTr="00A567B3">
              <w:trPr>
                <w:trHeight w:val="406"/>
              </w:trPr>
              <w:tc>
                <w:tcPr>
                  <w:tcW w:w="2797" w:type="dxa"/>
                </w:tcPr>
                <w:p w14:paraId="71709732" w14:textId="76E37CCF" w:rsidR="00A567B3" w:rsidRPr="00A567B3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40"/>
                      <w:szCs w:val="40"/>
                    </w:rPr>
                  </w:pPr>
                  <w:r>
                    <w:rPr>
                      <w:noProof/>
                      <w:sz w:val="40"/>
                      <w:szCs w:val="40"/>
                    </w:rPr>
                    <w:t>Autore</w:t>
                  </w:r>
                </w:p>
              </w:tc>
              <w:tc>
                <w:tcPr>
                  <w:tcW w:w="2797" w:type="dxa"/>
                </w:tcPr>
                <w:p w14:paraId="07653DCC" w14:textId="0091D1A2" w:rsidR="00A567B3" w:rsidRPr="006D6BFC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40"/>
                      <w:szCs w:val="40"/>
                    </w:rPr>
                  </w:pPr>
                  <w:r w:rsidRPr="006D6BFC">
                    <w:rPr>
                      <w:noProof/>
                      <w:sz w:val="40"/>
                      <w:szCs w:val="40"/>
                    </w:rPr>
                    <w:t>M</w:t>
                  </w:r>
                  <w:r>
                    <w:rPr>
                      <w:noProof/>
                      <w:sz w:val="40"/>
                      <w:szCs w:val="40"/>
                    </w:rPr>
                    <w:t>atricola</w:t>
                  </w:r>
                </w:p>
              </w:tc>
            </w:tr>
            <w:tr w:rsidR="00A567B3" w14:paraId="17DDCEEE" w14:textId="77777777" w:rsidTr="00A567B3">
              <w:trPr>
                <w:trHeight w:val="396"/>
              </w:trPr>
              <w:tc>
                <w:tcPr>
                  <w:tcW w:w="2797" w:type="dxa"/>
                </w:tcPr>
                <w:p w14:paraId="754EC5C8" w14:textId="774727F2" w:rsidR="00A567B3" w:rsidRPr="006D6BFC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>
                    <w:rPr>
                      <w:noProof/>
                      <w:sz w:val="30"/>
                      <w:szCs w:val="30"/>
                    </w:rPr>
                    <w:t>Michele Del Mastro</w:t>
                  </w:r>
                </w:p>
              </w:tc>
              <w:tc>
                <w:tcPr>
                  <w:tcW w:w="2797" w:type="dxa"/>
                </w:tcPr>
                <w:p w14:paraId="6A0689B5" w14:textId="5D6C0D5C" w:rsidR="00A567B3" w:rsidRPr="006D6BFC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 w:rsidRPr="006D6BFC">
                    <w:rPr>
                      <w:noProof/>
                      <w:sz w:val="30"/>
                      <w:szCs w:val="30"/>
                    </w:rPr>
                    <w:t>0512108937</w:t>
                  </w:r>
                </w:p>
              </w:tc>
            </w:tr>
            <w:tr w:rsidR="00A567B3" w14:paraId="10AD00C6" w14:textId="77777777" w:rsidTr="00A567B3">
              <w:trPr>
                <w:trHeight w:val="406"/>
              </w:trPr>
              <w:tc>
                <w:tcPr>
                  <w:tcW w:w="2797" w:type="dxa"/>
                </w:tcPr>
                <w:p w14:paraId="335842B3" w14:textId="2B157588" w:rsidR="00A567B3" w:rsidRPr="006D6BFC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>
                    <w:rPr>
                      <w:noProof/>
                      <w:sz w:val="30"/>
                      <w:szCs w:val="30"/>
                    </w:rPr>
                    <w:t>Armando Imbimbo</w:t>
                  </w:r>
                </w:p>
              </w:tc>
              <w:tc>
                <w:tcPr>
                  <w:tcW w:w="2797" w:type="dxa"/>
                </w:tcPr>
                <w:p w14:paraId="5C039661" w14:textId="7B681F1A" w:rsidR="00A567B3" w:rsidRPr="006D6BFC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>
                    <w:rPr>
                      <w:noProof/>
                      <w:sz w:val="30"/>
                      <w:szCs w:val="30"/>
                    </w:rPr>
                    <w:t>0512106867</w:t>
                  </w:r>
                </w:p>
              </w:tc>
            </w:tr>
            <w:tr w:rsidR="00A567B3" w14:paraId="1FF9C6C3" w14:textId="77777777" w:rsidTr="00A567B3">
              <w:trPr>
                <w:trHeight w:val="396"/>
              </w:trPr>
              <w:tc>
                <w:tcPr>
                  <w:tcW w:w="2797" w:type="dxa"/>
                </w:tcPr>
                <w:p w14:paraId="5803773B" w14:textId="0317B34C" w:rsidR="00A567B3" w:rsidRPr="006D6BFC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 w:rsidRPr="006D6BFC">
                    <w:rPr>
                      <w:noProof/>
                      <w:sz w:val="30"/>
                      <w:szCs w:val="30"/>
                    </w:rPr>
                    <w:t>Giuseppe Sabia</w:t>
                  </w:r>
                </w:p>
              </w:tc>
              <w:tc>
                <w:tcPr>
                  <w:tcW w:w="2797" w:type="dxa"/>
                </w:tcPr>
                <w:p w14:paraId="18020155" w14:textId="09C08F0F" w:rsidR="00A567B3" w:rsidRPr="006D6BFC" w:rsidRDefault="006D6BFC" w:rsidP="00700557">
                  <w:pPr>
                    <w:framePr w:hSpace="180" w:wrap="around" w:vAnchor="text" w:hAnchor="margin" w:y="-7"/>
                    <w:rPr>
                      <w:noProof/>
                      <w:sz w:val="30"/>
                      <w:szCs w:val="30"/>
                    </w:rPr>
                  </w:pPr>
                  <w:r w:rsidRPr="006D6BFC">
                    <w:rPr>
                      <w:noProof/>
                      <w:sz w:val="30"/>
                      <w:szCs w:val="30"/>
                    </w:rPr>
                    <w:t>051210</w:t>
                  </w:r>
                  <w:r>
                    <w:rPr>
                      <w:noProof/>
                      <w:sz w:val="30"/>
                      <w:szCs w:val="30"/>
                    </w:rPr>
                    <w:t>6468</w:t>
                  </w:r>
                </w:p>
              </w:tc>
            </w:tr>
          </w:tbl>
          <w:p w14:paraId="76B972FA" w14:textId="77777777" w:rsidR="00D077E9" w:rsidRPr="00D86945" w:rsidRDefault="00D077E9" w:rsidP="00A567B3">
            <w:pPr>
              <w:rPr>
                <w:noProof/>
                <w:sz w:val="10"/>
                <w:szCs w:val="10"/>
              </w:rPr>
            </w:pPr>
          </w:p>
        </w:tc>
      </w:tr>
    </w:tbl>
    <w:p w14:paraId="2810DD85" w14:textId="135C0995" w:rsidR="00D077E9" w:rsidRDefault="004D56BD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24183298" wp14:editId="462DDEBC">
            <wp:simplePos x="0" y="0"/>
            <wp:positionH relativeFrom="column">
              <wp:posOffset>-579120</wp:posOffset>
            </wp:positionH>
            <wp:positionV relativeFrom="paragraph">
              <wp:posOffset>8637270</wp:posOffset>
            </wp:positionV>
            <wp:extent cx="1089660" cy="864870"/>
            <wp:effectExtent l="0" t="0" r="0" b="0"/>
            <wp:wrapNone/>
            <wp:docPr id="12" name="Immagine 7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9CC07D" wp14:editId="1BDF49B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8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>
            <w:pict>
              <v:rect id="Rettangolo 2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lt="rettangolo colorato" o:spid="_x0000_s1026" fillcolor="#34aba2 [3206]" stroked="f" strokeweight="2pt" w14:anchorId="138613B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-16665432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E6EB38" w14:textId="59B85931" w:rsidR="004519CC" w:rsidRDefault="004519CC">
          <w:pPr>
            <w:pStyle w:val="Titolosommario"/>
          </w:pPr>
          <w:r>
            <w:t>Sommario</w:t>
          </w:r>
        </w:p>
        <w:p w14:paraId="540BA06F" w14:textId="5D338C4F" w:rsidR="00206BFA" w:rsidRDefault="004519CC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0563" w:history="1">
            <w:r w:rsidR="00206BFA" w:rsidRPr="007C3082">
              <w:rPr>
                <w:rStyle w:val="Collegamentoipertestuale"/>
                <w:noProof/>
                <w:lang w:bidi="it-IT"/>
              </w:rPr>
              <w:t>Introduzione</w:t>
            </w:r>
            <w:r w:rsidR="00206BFA">
              <w:rPr>
                <w:noProof/>
                <w:webHidden/>
              </w:rPr>
              <w:tab/>
            </w:r>
            <w:r w:rsidR="00206BFA">
              <w:rPr>
                <w:noProof/>
                <w:webHidden/>
              </w:rPr>
              <w:fldChar w:fldCharType="begin"/>
            </w:r>
            <w:r w:rsidR="00206BFA">
              <w:rPr>
                <w:noProof/>
                <w:webHidden/>
              </w:rPr>
              <w:instrText xml:space="preserve"> PAGEREF _Toc124160563 \h </w:instrText>
            </w:r>
            <w:r w:rsidR="00206BFA">
              <w:rPr>
                <w:noProof/>
                <w:webHidden/>
              </w:rPr>
            </w:r>
            <w:r w:rsidR="00206BFA"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3</w:t>
            </w:r>
            <w:r w:rsidR="00206BFA">
              <w:rPr>
                <w:noProof/>
                <w:webHidden/>
              </w:rPr>
              <w:fldChar w:fldCharType="end"/>
            </w:r>
          </w:hyperlink>
        </w:p>
        <w:p w14:paraId="5D16B197" w14:textId="038EB40F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64" w:history="1">
            <w:r w:rsidRPr="007C3082">
              <w:rPr>
                <w:rStyle w:val="Collegamentoipertestuale"/>
                <w:bCs/>
                <w:noProof/>
                <w:lang w:bidi="it-IT"/>
              </w:rPr>
              <w:t>Relazione con altri documenti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7E3F1" w14:textId="19EF6E78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65" w:history="1">
            <w:r w:rsidRPr="007C3082">
              <w:rPr>
                <w:rStyle w:val="Collegamentoipertestuale"/>
                <w:bCs/>
                <w:noProof/>
                <w:lang w:bidi="it-IT"/>
              </w:rPr>
              <w:t>AcquistoTestingDAO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07895" w14:textId="39BDEE8B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66" w:history="1">
            <w:r w:rsidRPr="007C3082">
              <w:rPr>
                <w:rStyle w:val="Collegamentoipertestuale"/>
                <w:bCs/>
                <w:noProof/>
                <w:lang w:bidi="it-IT"/>
              </w:rPr>
              <w:t>LoginTestingDAO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B26A" w14:textId="163F3195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67" w:history="1">
            <w:r w:rsidRPr="007C3082">
              <w:rPr>
                <w:rStyle w:val="Collegamentoipertestuale"/>
                <w:bCs/>
                <w:noProof/>
                <w:lang w:bidi="it-IT"/>
              </w:rPr>
              <w:t>RegistrazioneServletTest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F4E85" w14:textId="58C323B1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68" w:history="1">
            <w:r w:rsidRPr="007C3082">
              <w:rPr>
                <w:rStyle w:val="Collegamentoipertestuale"/>
                <w:bCs/>
                <w:noProof/>
                <w:lang w:bidi="it-IT"/>
              </w:rPr>
              <w:t>AcquistoServletTest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41F21" w14:textId="342E3DE4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69" w:history="1">
            <w:r w:rsidRPr="007C3082">
              <w:rPr>
                <w:rStyle w:val="Collegamentoipertestuale"/>
                <w:bCs/>
                <w:noProof/>
                <w:lang w:bidi="it-IT"/>
              </w:rPr>
              <w:t>EliminaVeicoloServletTest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1486" w14:textId="13A8709E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70" w:history="1">
            <w:r w:rsidRPr="007C3082">
              <w:rPr>
                <w:rStyle w:val="Collegamentoipertestuale"/>
                <w:bCs/>
                <w:noProof/>
                <w:lang w:bidi="it-IT"/>
              </w:rPr>
              <w:t>RegistrazioneServletTest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F22DC" w14:textId="36927EB0" w:rsidR="00206BFA" w:rsidRDefault="00206BFA">
          <w:pPr>
            <w:pStyle w:val="Sommario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24160571" w:history="1">
            <w:r w:rsidRPr="007C3082">
              <w:rPr>
                <w:rStyle w:val="Collegamentoipertestuale"/>
                <w:bCs/>
                <w:noProof/>
                <w:lang w:bidi="it-IT"/>
              </w:rPr>
              <w:t>RicaricaSaldoServletTest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1B5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9FCE" w14:textId="25692505" w:rsidR="004519CC" w:rsidRDefault="004519CC">
          <w:r>
            <w:rPr>
              <w:bCs/>
            </w:rPr>
            <w:fldChar w:fldCharType="end"/>
          </w:r>
        </w:p>
      </w:sdtContent>
    </w:sdt>
    <w:p w14:paraId="052A235D" w14:textId="77777777" w:rsidR="002433CA" w:rsidRDefault="00275CB6" w:rsidP="002433CA">
      <w:pPr>
        <w:spacing w:after="200"/>
        <w:rPr>
          <w:noProof/>
          <w:lang w:bidi="it-IT"/>
        </w:rPr>
      </w:pPr>
      <w:r>
        <w:rPr>
          <w:noProof/>
          <w:lang w:bidi="it-IT"/>
        </w:rPr>
        <w:br w:type="page"/>
      </w:r>
    </w:p>
    <w:p w14:paraId="2EFC6CD9" w14:textId="4E83509C" w:rsidR="002433CA" w:rsidRDefault="002433CA" w:rsidP="002433CA">
      <w:pPr>
        <w:pStyle w:val="Titolo1"/>
        <w:rPr>
          <w:noProof/>
          <w:lang w:bidi="it-IT"/>
        </w:rPr>
      </w:pPr>
      <w:bookmarkStart w:id="0" w:name="_Toc124160563"/>
      <w:r>
        <w:rPr>
          <w:noProof/>
          <w:lang w:bidi="it-IT"/>
        </w:rPr>
        <w:lastRenderedPageBreak/>
        <w:t>Introduzione</w:t>
      </w:r>
      <w:bookmarkEnd w:id="0"/>
    </w:p>
    <w:p w14:paraId="253233D5" w14:textId="5F38A880" w:rsidR="002433CA" w:rsidRPr="002433CA" w:rsidRDefault="002433CA" w:rsidP="002433CA">
      <w:pPr>
        <w:spacing w:after="200"/>
        <w:rPr>
          <w:b w:val="0"/>
          <w:bCs/>
          <w:noProof/>
          <w:lang w:bidi="it-IT"/>
        </w:rPr>
      </w:pPr>
      <w:r w:rsidRPr="002433CA">
        <w:rPr>
          <w:b w:val="0"/>
          <w:bCs/>
          <w:noProof/>
          <w:lang w:bidi="it-IT"/>
        </w:rPr>
        <w:t>In questo documento verranno aggiunti alcuni screen dei codici riguardanti i test effettuati,</w:t>
      </w:r>
      <w:r>
        <w:rPr>
          <w:b w:val="0"/>
          <w:bCs/>
          <w:noProof/>
          <w:lang w:bidi="it-IT"/>
        </w:rPr>
        <w:t xml:space="preserve"> </w:t>
      </w:r>
      <w:r w:rsidRPr="002433CA">
        <w:rPr>
          <w:b w:val="0"/>
          <w:bCs/>
          <w:noProof/>
          <w:lang w:bidi="it-IT"/>
        </w:rPr>
        <w:t>inoltre essi sono divisi in DAO</w:t>
      </w:r>
      <w:r>
        <w:rPr>
          <w:b w:val="0"/>
          <w:bCs/>
          <w:noProof/>
          <w:lang w:bidi="it-IT"/>
        </w:rPr>
        <w:t>,</w:t>
      </w:r>
      <w:r w:rsidRPr="002433CA">
        <w:rPr>
          <w:b w:val="0"/>
          <w:bCs/>
          <w:noProof/>
          <w:lang w:bidi="it-IT"/>
        </w:rPr>
        <w:t xml:space="preserve"> </w:t>
      </w:r>
      <w:r>
        <w:rPr>
          <w:b w:val="0"/>
          <w:bCs/>
          <w:noProof/>
          <w:lang w:bidi="it-IT"/>
        </w:rPr>
        <w:t xml:space="preserve"> </w:t>
      </w:r>
      <w:r w:rsidRPr="002433CA">
        <w:rPr>
          <w:b w:val="0"/>
          <w:bCs/>
          <w:noProof/>
          <w:lang w:bidi="it-IT"/>
        </w:rPr>
        <w:t>Servlet e testing effettuati con selenium</w:t>
      </w:r>
      <w:r>
        <w:rPr>
          <w:b w:val="0"/>
          <w:bCs/>
          <w:noProof/>
          <w:lang w:bidi="it-IT"/>
        </w:rPr>
        <w:t>.</w:t>
      </w:r>
    </w:p>
    <w:p w14:paraId="21CF9594" w14:textId="77777777" w:rsidR="002433CA" w:rsidRDefault="002433CA" w:rsidP="002433CA">
      <w:pPr>
        <w:spacing w:after="200"/>
        <w:rPr>
          <w:noProof/>
          <w:lang w:bidi="it-IT"/>
        </w:rPr>
      </w:pPr>
    </w:p>
    <w:p w14:paraId="1FFEC9D7" w14:textId="77777777" w:rsidR="002433CA" w:rsidRDefault="002433CA" w:rsidP="002433CA">
      <w:pPr>
        <w:spacing w:after="200"/>
        <w:rPr>
          <w:noProof/>
          <w:lang w:bidi="it-IT"/>
        </w:rPr>
      </w:pPr>
    </w:p>
    <w:p w14:paraId="56992C5C" w14:textId="77777777" w:rsidR="002433CA" w:rsidRDefault="002433CA" w:rsidP="002433CA">
      <w:pPr>
        <w:spacing w:after="200"/>
        <w:rPr>
          <w:noProof/>
          <w:lang w:bidi="it-IT"/>
        </w:rPr>
      </w:pPr>
    </w:p>
    <w:p w14:paraId="2B8F704E" w14:textId="77777777" w:rsidR="002433CA" w:rsidRPr="002433CA" w:rsidRDefault="002433CA" w:rsidP="002433CA">
      <w:pPr>
        <w:pStyle w:val="Titolo2"/>
        <w:rPr>
          <w:b/>
          <w:bCs/>
          <w:noProof/>
          <w:lang w:bidi="it-IT"/>
        </w:rPr>
      </w:pPr>
      <w:bookmarkStart w:id="1" w:name="_Toc124160564"/>
      <w:r w:rsidRPr="002433CA">
        <w:rPr>
          <w:b/>
          <w:bCs/>
          <w:noProof/>
          <w:lang w:bidi="it-IT"/>
        </w:rPr>
        <w:t>Relazione con altri documenti</w:t>
      </w:r>
      <w:bookmarkEnd w:id="1"/>
    </w:p>
    <w:p w14:paraId="3700F519" w14:textId="6C632F11" w:rsidR="002433CA" w:rsidRDefault="002433CA" w:rsidP="002433CA">
      <w:pPr>
        <w:spacing w:after="200"/>
        <w:rPr>
          <w:b w:val="0"/>
          <w:bCs/>
          <w:noProof/>
          <w:lang w:bidi="it-IT"/>
        </w:rPr>
      </w:pPr>
      <w:r>
        <w:rPr>
          <w:noProof/>
          <w:lang w:bidi="it-IT"/>
        </w:rPr>
        <w:t xml:space="preserve"> </w:t>
      </w:r>
      <w:r w:rsidRPr="002433CA">
        <w:rPr>
          <w:b w:val="0"/>
          <w:bCs/>
          <w:noProof/>
          <w:lang w:bidi="it-IT"/>
        </w:rPr>
        <w:t>Come detto nei precedenti documenti Test Plan</w:t>
      </w:r>
      <w:r>
        <w:rPr>
          <w:b w:val="0"/>
          <w:bCs/>
          <w:noProof/>
          <w:lang w:bidi="it-IT"/>
        </w:rPr>
        <w:t xml:space="preserve"> e nel Test Execution Report abbiamo utilizzato per i testing la tecnica Black-Box e White-Box.</w:t>
      </w:r>
    </w:p>
    <w:p w14:paraId="341180CF" w14:textId="1E8752C1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487E6984" w14:textId="34A2B7A8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616C858A" w14:textId="1B4BF359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4BC36C9B" w14:textId="232A56E5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2A5447D7" w14:textId="7E54C2DE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14C4AE98" w14:textId="586ABF14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12315582" w14:textId="09AA1DA5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5E3FE602" w14:textId="5467B4DD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29926FD5" w14:textId="71D90748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2DF94B3F" w14:textId="4FC86D8D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571FA6DE" w14:textId="74517B05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74E96FFD" w14:textId="3A7A42CF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7F61C973" w14:textId="657A4134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1E244E9F" w14:textId="71E8DE5C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0DA75CE5" w14:textId="68A37F33" w:rsidR="002433CA" w:rsidRDefault="002433CA" w:rsidP="002433CA">
      <w:pPr>
        <w:spacing w:after="200"/>
        <w:rPr>
          <w:b w:val="0"/>
          <w:bCs/>
          <w:noProof/>
          <w:lang w:bidi="it-IT"/>
        </w:rPr>
      </w:pPr>
    </w:p>
    <w:p w14:paraId="57121958" w14:textId="0C2F5AA3" w:rsidR="002433CA" w:rsidRDefault="00221106" w:rsidP="00221106">
      <w:pPr>
        <w:pStyle w:val="Titolo2"/>
        <w:rPr>
          <w:b/>
          <w:bCs/>
          <w:noProof/>
          <w:lang w:bidi="it-IT"/>
        </w:rPr>
      </w:pPr>
      <w:bookmarkStart w:id="2" w:name="_Toc124160565"/>
      <w:r>
        <w:rPr>
          <w:b/>
          <w:bCs/>
          <w:noProof/>
          <w:lang w:bidi="it-IT"/>
        </w:rPr>
        <w:lastRenderedPageBreak/>
        <w:t>Acquisto</w:t>
      </w:r>
      <w:r w:rsidR="00700557">
        <w:rPr>
          <w:b/>
          <w:bCs/>
          <w:noProof/>
          <w:lang w:bidi="it-IT"/>
        </w:rPr>
        <w:t>Testing</w:t>
      </w:r>
      <w:r>
        <w:rPr>
          <w:b/>
          <w:bCs/>
          <w:noProof/>
          <w:lang w:bidi="it-IT"/>
        </w:rPr>
        <w:t>DAO</w:t>
      </w:r>
      <w:bookmarkEnd w:id="2"/>
    </w:p>
    <w:p w14:paraId="1D3922FC" w14:textId="0FCF46E1" w:rsidR="00221106" w:rsidRP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173E9DF5" wp14:editId="755059FD">
            <wp:extent cx="6371194" cy="4191000"/>
            <wp:effectExtent l="0" t="0" r="0" b="0"/>
            <wp:docPr id="324863442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63442" name="Immagin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94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5F02" w14:textId="7E42BD91" w:rsidR="00221106" w:rsidRDefault="00221106" w:rsidP="00221106">
      <w:pPr>
        <w:rPr>
          <w:noProof/>
          <w:lang w:bidi="it-IT"/>
        </w:rPr>
      </w:pPr>
    </w:p>
    <w:p w14:paraId="146E1F32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6BDDA96F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463BB4C2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387615B5" w14:textId="77777777" w:rsidR="00221106" w:rsidRDefault="00221106" w:rsidP="00221106">
      <w:pPr>
        <w:rPr>
          <w:b w:val="0"/>
          <w:bCs/>
          <w:noProof/>
          <w:lang w:bidi="it-IT"/>
        </w:rPr>
      </w:pPr>
    </w:p>
    <w:p w14:paraId="16073D2F" w14:textId="537AC50A" w:rsidR="00221106" w:rsidRDefault="00221106" w:rsidP="00221106">
      <w:pPr>
        <w:rPr>
          <w:b w:val="0"/>
          <w:bCs/>
          <w:noProof/>
          <w:lang w:bidi="it-IT"/>
        </w:rPr>
      </w:pPr>
    </w:p>
    <w:p w14:paraId="27E60320" w14:textId="3E12AB15" w:rsidR="00221106" w:rsidRDefault="00221106" w:rsidP="00221106">
      <w:pPr>
        <w:rPr>
          <w:b w:val="0"/>
          <w:bCs/>
          <w:noProof/>
          <w:lang w:bidi="it-IT"/>
        </w:rPr>
      </w:pPr>
    </w:p>
    <w:p w14:paraId="6D3A10E7" w14:textId="67A76AAC" w:rsidR="00221106" w:rsidRDefault="00221106" w:rsidP="00221106">
      <w:pPr>
        <w:rPr>
          <w:b w:val="0"/>
          <w:bCs/>
          <w:noProof/>
          <w:lang w:bidi="it-IT"/>
        </w:rPr>
      </w:pPr>
    </w:p>
    <w:p w14:paraId="1CB432F6" w14:textId="4813BF1D" w:rsidR="00221106" w:rsidRDefault="00221106" w:rsidP="00221106">
      <w:pPr>
        <w:rPr>
          <w:b w:val="0"/>
          <w:bCs/>
          <w:noProof/>
          <w:lang w:bidi="it-IT"/>
        </w:rPr>
      </w:pPr>
    </w:p>
    <w:p w14:paraId="38979AC5" w14:textId="2B194C3D" w:rsidR="00221106" w:rsidRDefault="00221106" w:rsidP="00221106">
      <w:pPr>
        <w:rPr>
          <w:b w:val="0"/>
          <w:bCs/>
          <w:noProof/>
          <w:lang w:bidi="it-IT"/>
        </w:rPr>
      </w:pPr>
    </w:p>
    <w:p w14:paraId="048E7D61" w14:textId="696CB512" w:rsidR="00221106" w:rsidRDefault="00221106" w:rsidP="00221106">
      <w:pPr>
        <w:rPr>
          <w:b w:val="0"/>
          <w:bCs/>
          <w:noProof/>
          <w:lang w:bidi="it-IT"/>
        </w:rPr>
      </w:pPr>
    </w:p>
    <w:p w14:paraId="0A6B74A5" w14:textId="57669024" w:rsidR="00221106" w:rsidRDefault="00221106" w:rsidP="00221106">
      <w:pPr>
        <w:rPr>
          <w:b w:val="0"/>
          <w:bCs/>
          <w:noProof/>
          <w:lang w:bidi="it-IT"/>
        </w:rPr>
      </w:pPr>
    </w:p>
    <w:p w14:paraId="14B4A9BF" w14:textId="71E0B0BE" w:rsidR="00221106" w:rsidRDefault="00221106" w:rsidP="00221106">
      <w:pPr>
        <w:rPr>
          <w:b w:val="0"/>
          <w:bCs/>
          <w:noProof/>
          <w:lang w:bidi="it-IT"/>
        </w:rPr>
      </w:pPr>
    </w:p>
    <w:p w14:paraId="53E9573E" w14:textId="39C4C6DB" w:rsidR="00221106" w:rsidRDefault="00221106" w:rsidP="00221106">
      <w:pPr>
        <w:rPr>
          <w:b w:val="0"/>
          <w:bCs/>
          <w:noProof/>
          <w:lang w:bidi="it-IT"/>
        </w:rPr>
      </w:pPr>
    </w:p>
    <w:p w14:paraId="4D0D9786" w14:textId="1D7AD2F6" w:rsidR="00221106" w:rsidRDefault="00221106" w:rsidP="00221106">
      <w:pPr>
        <w:rPr>
          <w:b w:val="0"/>
          <w:bCs/>
          <w:noProof/>
          <w:lang w:bidi="it-IT"/>
        </w:rPr>
      </w:pPr>
    </w:p>
    <w:p w14:paraId="0BFBF4B2" w14:textId="5BE71586" w:rsidR="00221106" w:rsidRDefault="00221106" w:rsidP="00221106">
      <w:pPr>
        <w:rPr>
          <w:b w:val="0"/>
          <w:bCs/>
          <w:noProof/>
          <w:lang w:bidi="it-IT"/>
        </w:rPr>
      </w:pPr>
    </w:p>
    <w:p w14:paraId="6E790D84" w14:textId="3508619D" w:rsidR="00221106" w:rsidRDefault="00221106" w:rsidP="00221106">
      <w:pPr>
        <w:rPr>
          <w:lang w:bidi="it-IT"/>
        </w:rPr>
      </w:pPr>
    </w:p>
    <w:p w14:paraId="6557CFA1" w14:textId="0FB4E3A1" w:rsidR="00221106" w:rsidRDefault="00221106" w:rsidP="00221106">
      <w:pPr>
        <w:rPr>
          <w:lang w:bidi="it-IT"/>
        </w:rPr>
      </w:pPr>
    </w:p>
    <w:p w14:paraId="6C058C36" w14:textId="5F7E339D" w:rsidR="00221106" w:rsidRDefault="00221106" w:rsidP="00221106">
      <w:pPr>
        <w:rPr>
          <w:lang w:bidi="it-IT"/>
        </w:rPr>
      </w:pPr>
    </w:p>
    <w:p w14:paraId="078EE8DA" w14:textId="531C6938" w:rsidR="00221106" w:rsidRDefault="00221106" w:rsidP="00221106">
      <w:pPr>
        <w:pStyle w:val="Titolo2"/>
        <w:rPr>
          <w:b/>
          <w:bCs/>
          <w:lang w:bidi="it-IT"/>
        </w:rPr>
      </w:pPr>
      <w:bookmarkStart w:id="3" w:name="_Toc124160566"/>
      <w:proofErr w:type="spellStart"/>
      <w:r w:rsidRPr="00221106">
        <w:rPr>
          <w:b/>
          <w:bCs/>
          <w:lang w:bidi="it-IT"/>
        </w:rPr>
        <w:t>Login</w:t>
      </w:r>
      <w:r w:rsidR="00700557">
        <w:rPr>
          <w:b/>
          <w:bCs/>
          <w:lang w:bidi="it-IT"/>
        </w:rPr>
        <w:t>Testing</w:t>
      </w:r>
      <w:r w:rsidRPr="00221106">
        <w:rPr>
          <w:b/>
          <w:bCs/>
          <w:lang w:bidi="it-IT"/>
        </w:rPr>
        <w:t>DAO</w:t>
      </w:r>
      <w:bookmarkEnd w:id="3"/>
      <w:proofErr w:type="spellEnd"/>
    </w:p>
    <w:p w14:paraId="50CCD35F" w14:textId="081BAC3B" w:rsidR="00221106" w:rsidRP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6649466E" wp14:editId="023D636B">
            <wp:extent cx="6372225" cy="4162425"/>
            <wp:effectExtent l="0" t="0" r="9525" b="9525"/>
            <wp:docPr id="6780785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443F" w14:textId="14B1C9DF" w:rsidR="00221106" w:rsidRDefault="00221106" w:rsidP="00221106">
      <w:pPr>
        <w:rPr>
          <w:lang w:bidi="it-IT"/>
        </w:rPr>
      </w:pPr>
    </w:p>
    <w:p w14:paraId="4742DE22" w14:textId="6B509D65" w:rsidR="00221106" w:rsidRDefault="00221106" w:rsidP="00221106">
      <w:pPr>
        <w:rPr>
          <w:lang w:bidi="it-IT"/>
        </w:rPr>
      </w:pPr>
    </w:p>
    <w:p w14:paraId="0EB32886" w14:textId="57E4455B" w:rsidR="00221106" w:rsidRDefault="00221106" w:rsidP="00221106">
      <w:pPr>
        <w:pStyle w:val="Titolo2"/>
        <w:rPr>
          <w:b/>
          <w:bCs/>
          <w:lang w:bidi="it-IT"/>
        </w:rPr>
      </w:pPr>
      <w:bookmarkStart w:id="4" w:name="_Toc124160567"/>
      <w:proofErr w:type="spellStart"/>
      <w:r w:rsidRPr="00221106">
        <w:rPr>
          <w:b/>
          <w:bCs/>
          <w:lang w:bidi="it-IT"/>
        </w:rPr>
        <w:lastRenderedPageBreak/>
        <w:t>Registrazione</w:t>
      </w:r>
      <w:r w:rsidR="00700557">
        <w:rPr>
          <w:b/>
          <w:bCs/>
          <w:lang w:bidi="it-IT"/>
        </w:rPr>
        <w:t>ServletTest</w:t>
      </w:r>
      <w:bookmarkEnd w:id="4"/>
      <w:proofErr w:type="spellEnd"/>
    </w:p>
    <w:p w14:paraId="0F7DFBBF" w14:textId="10FE3438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3A1E87F1" wp14:editId="5BF390A8">
            <wp:extent cx="6372225" cy="4229100"/>
            <wp:effectExtent l="0" t="0" r="9525" b="0"/>
            <wp:docPr id="113419576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1380" w14:textId="66C6D018" w:rsidR="00221106" w:rsidRDefault="00221106" w:rsidP="00221106">
      <w:pPr>
        <w:rPr>
          <w:lang w:bidi="it-IT"/>
        </w:rPr>
      </w:pPr>
    </w:p>
    <w:p w14:paraId="6BF01B7E" w14:textId="70DD7602" w:rsidR="00221106" w:rsidRDefault="00221106" w:rsidP="00221106">
      <w:pPr>
        <w:pStyle w:val="Titolo2"/>
        <w:rPr>
          <w:b/>
          <w:bCs/>
          <w:noProof/>
          <w:lang w:bidi="it-IT"/>
        </w:rPr>
      </w:pPr>
      <w:bookmarkStart w:id="5" w:name="_Toc124160568"/>
      <w:r w:rsidRPr="00221106">
        <w:rPr>
          <w:b/>
          <w:bCs/>
          <w:noProof/>
          <w:lang w:bidi="it-IT"/>
        </w:rPr>
        <w:lastRenderedPageBreak/>
        <w:t>AcquistoServlet</w:t>
      </w:r>
      <w:r w:rsidR="00700557">
        <w:rPr>
          <w:b/>
          <w:bCs/>
          <w:noProof/>
          <w:lang w:bidi="it-IT"/>
        </w:rPr>
        <w:t>Test</w:t>
      </w:r>
      <w:bookmarkEnd w:id="5"/>
    </w:p>
    <w:p w14:paraId="742A0435" w14:textId="755BA536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14EA326C" wp14:editId="3169437D">
            <wp:extent cx="6287870" cy="4152265"/>
            <wp:effectExtent l="0" t="0" r="0" b="635"/>
            <wp:docPr id="395328014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8014" name="Immagin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87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ECF2" w14:textId="77D7E224" w:rsidR="00221106" w:rsidRDefault="00221106" w:rsidP="00221106">
      <w:pPr>
        <w:rPr>
          <w:lang w:bidi="it-IT"/>
        </w:rPr>
      </w:pPr>
    </w:p>
    <w:p w14:paraId="21CD1466" w14:textId="532E5B64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03DDEFC1" wp14:editId="3949E4D8">
            <wp:extent cx="6372225" cy="4162425"/>
            <wp:effectExtent l="0" t="0" r="9525" b="9525"/>
            <wp:docPr id="127109986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E95D" w14:textId="04296D0E" w:rsidR="00221106" w:rsidRDefault="00221106" w:rsidP="00221106">
      <w:pPr>
        <w:rPr>
          <w:lang w:bidi="it-IT"/>
        </w:rPr>
      </w:pPr>
    </w:p>
    <w:p w14:paraId="44496483" w14:textId="4EA1D8CB" w:rsidR="00221106" w:rsidRDefault="00221106" w:rsidP="00221106">
      <w:pPr>
        <w:rPr>
          <w:lang w:bidi="it-IT"/>
        </w:rPr>
      </w:pPr>
    </w:p>
    <w:p w14:paraId="3206D078" w14:textId="3AC99EAD" w:rsidR="00221106" w:rsidRDefault="00221106" w:rsidP="00221106">
      <w:pPr>
        <w:pStyle w:val="Titolo2"/>
        <w:rPr>
          <w:b/>
          <w:bCs/>
          <w:lang w:bidi="it-IT"/>
        </w:rPr>
      </w:pPr>
      <w:bookmarkStart w:id="6" w:name="_Toc124160569"/>
      <w:proofErr w:type="spellStart"/>
      <w:r w:rsidRPr="00221106">
        <w:rPr>
          <w:b/>
          <w:bCs/>
          <w:lang w:bidi="it-IT"/>
        </w:rPr>
        <w:t>EliminaVeicolo</w:t>
      </w:r>
      <w:r w:rsidR="00206BFA">
        <w:rPr>
          <w:b/>
          <w:bCs/>
          <w:lang w:bidi="it-IT"/>
        </w:rPr>
        <w:t>Servlet</w:t>
      </w:r>
      <w:r w:rsidRPr="00221106">
        <w:rPr>
          <w:b/>
          <w:bCs/>
          <w:lang w:bidi="it-IT"/>
        </w:rPr>
        <w:t>Test</w:t>
      </w:r>
      <w:bookmarkEnd w:id="6"/>
      <w:proofErr w:type="spellEnd"/>
    </w:p>
    <w:p w14:paraId="5A9DFBC0" w14:textId="3359E4FF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7D4FFC5D" wp14:editId="4422BD1F">
            <wp:extent cx="6362700" cy="3476625"/>
            <wp:effectExtent l="0" t="0" r="0" b="9525"/>
            <wp:docPr id="1114746958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C934" w14:textId="27A42311" w:rsidR="00221106" w:rsidRDefault="00221106" w:rsidP="00221106">
      <w:pPr>
        <w:pStyle w:val="Titolo2"/>
        <w:rPr>
          <w:b/>
          <w:bCs/>
          <w:lang w:bidi="it-IT"/>
        </w:rPr>
      </w:pPr>
      <w:bookmarkStart w:id="7" w:name="_Toc124160570"/>
      <w:proofErr w:type="spellStart"/>
      <w:r w:rsidRPr="00221106">
        <w:rPr>
          <w:b/>
          <w:bCs/>
          <w:lang w:bidi="it-IT"/>
        </w:rPr>
        <w:t>Registrazione</w:t>
      </w:r>
      <w:r w:rsidR="00700557">
        <w:rPr>
          <w:b/>
          <w:bCs/>
          <w:lang w:bidi="it-IT"/>
        </w:rPr>
        <w:t>Servlet</w:t>
      </w:r>
      <w:r w:rsidRPr="00221106">
        <w:rPr>
          <w:b/>
          <w:bCs/>
          <w:lang w:bidi="it-IT"/>
        </w:rPr>
        <w:t>Test</w:t>
      </w:r>
      <w:bookmarkEnd w:id="7"/>
      <w:proofErr w:type="spellEnd"/>
    </w:p>
    <w:p w14:paraId="602646B9" w14:textId="25A9508B" w:rsid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4AA3CCBE" wp14:editId="0117717F">
            <wp:extent cx="6362700" cy="3467100"/>
            <wp:effectExtent l="0" t="0" r="0" b="0"/>
            <wp:docPr id="792991968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B916" w14:textId="376083F8" w:rsidR="00221106" w:rsidRDefault="00221106" w:rsidP="00221106">
      <w:pPr>
        <w:rPr>
          <w:lang w:bidi="it-IT"/>
        </w:rPr>
      </w:pPr>
    </w:p>
    <w:p w14:paraId="0CB3880E" w14:textId="6B3D5CC8" w:rsidR="00221106" w:rsidRDefault="00221106" w:rsidP="00221106">
      <w:pPr>
        <w:pStyle w:val="Titolo2"/>
        <w:rPr>
          <w:b/>
          <w:bCs/>
          <w:lang w:bidi="it-IT"/>
        </w:rPr>
      </w:pPr>
      <w:bookmarkStart w:id="8" w:name="_Toc124160571"/>
      <w:proofErr w:type="spellStart"/>
      <w:r w:rsidRPr="00221106">
        <w:rPr>
          <w:b/>
          <w:bCs/>
          <w:lang w:bidi="it-IT"/>
        </w:rPr>
        <w:lastRenderedPageBreak/>
        <w:t>RicaricaSaldo</w:t>
      </w:r>
      <w:r w:rsidR="00206BFA">
        <w:rPr>
          <w:b/>
          <w:bCs/>
          <w:lang w:bidi="it-IT"/>
        </w:rPr>
        <w:t>Servlet</w:t>
      </w:r>
      <w:r w:rsidRPr="00221106">
        <w:rPr>
          <w:b/>
          <w:bCs/>
          <w:lang w:bidi="it-IT"/>
        </w:rPr>
        <w:t>Test</w:t>
      </w:r>
      <w:bookmarkEnd w:id="8"/>
      <w:proofErr w:type="spellEnd"/>
    </w:p>
    <w:p w14:paraId="791A205C" w14:textId="1BD22402" w:rsidR="00221106" w:rsidRPr="00221106" w:rsidRDefault="00221106" w:rsidP="00221106">
      <w:pPr>
        <w:rPr>
          <w:lang w:bidi="it-IT"/>
        </w:rPr>
      </w:pPr>
      <w:r>
        <w:rPr>
          <w:noProof/>
          <w:lang w:bidi="it-IT"/>
        </w:rPr>
        <w:drawing>
          <wp:inline distT="0" distB="0" distL="0" distR="0" wp14:anchorId="27853C4F" wp14:editId="2F2E3C75">
            <wp:extent cx="6362700" cy="3505200"/>
            <wp:effectExtent l="0" t="0" r="0" b="0"/>
            <wp:docPr id="34670234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C46C" w14:textId="77777777" w:rsidR="00221106" w:rsidRPr="00221106" w:rsidRDefault="00221106" w:rsidP="00221106">
      <w:pPr>
        <w:rPr>
          <w:lang w:bidi="it-IT"/>
        </w:rPr>
      </w:pPr>
    </w:p>
    <w:sectPr w:rsidR="00221106" w:rsidRPr="00221106" w:rsidSect="00AB02A7">
      <w:headerReference w:type="default" r:id="rId23"/>
      <w:footerReference w:type="default" r:id="rId2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5FFBB" w14:textId="77777777" w:rsidR="007A6486" w:rsidRDefault="007A6486">
      <w:r>
        <w:separator/>
      </w:r>
    </w:p>
    <w:p w14:paraId="01F09B5A" w14:textId="77777777" w:rsidR="007A6486" w:rsidRDefault="007A6486"/>
  </w:endnote>
  <w:endnote w:type="continuationSeparator" w:id="0">
    <w:p w14:paraId="262BF459" w14:textId="77777777" w:rsidR="007A6486" w:rsidRDefault="007A6486">
      <w:r>
        <w:continuationSeparator/>
      </w:r>
    </w:p>
    <w:p w14:paraId="7F49BCDB" w14:textId="77777777" w:rsidR="007A6486" w:rsidRDefault="007A64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D2276F3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7E3A118E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84E16" w14:textId="77777777" w:rsidR="007A6486" w:rsidRDefault="007A6486">
      <w:r>
        <w:separator/>
      </w:r>
    </w:p>
    <w:p w14:paraId="26E871CB" w14:textId="77777777" w:rsidR="007A6486" w:rsidRDefault="007A6486"/>
  </w:footnote>
  <w:footnote w:type="continuationSeparator" w:id="0">
    <w:p w14:paraId="59D99AC3" w14:textId="77777777" w:rsidR="007A6486" w:rsidRDefault="007A6486">
      <w:r>
        <w:continuationSeparator/>
      </w:r>
    </w:p>
    <w:p w14:paraId="0C131398" w14:textId="77777777" w:rsidR="007A6486" w:rsidRDefault="007A64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5B76D16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4DFB88B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38E0AE7F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39A729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4pt;height:11.4pt" o:bullet="t">
        <v:imagedata r:id="rId1" o:title="msoDC80"/>
      </v:shape>
    </w:pict>
  </w:numPicBullet>
  <w:abstractNum w:abstractNumId="0" w15:restartNumberingAfterBreak="0">
    <w:nsid w:val="00AE48A5"/>
    <w:multiLevelType w:val="hybridMultilevel"/>
    <w:tmpl w:val="353231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E78B9"/>
    <w:multiLevelType w:val="hybridMultilevel"/>
    <w:tmpl w:val="7304F24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35E33"/>
    <w:multiLevelType w:val="hybridMultilevel"/>
    <w:tmpl w:val="322E63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C0580"/>
    <w:multiLevelType w:val="hybridMultilevel"/>
    <w:tmpl w:val="6B669A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12947"/>
    <w:multiLevelType w:val="hybridMultilevel"/>
    <w:tmpl w:val="2A3819C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36A4C"/>
    <w:multiLevelType w:val="hybridMultilevel"/>
    <w:tmpl w:val="612E7F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2E1A80"/>
    <w:multiLevelType w:val="hybridMultilevel"/>
    <w:tmpl w:val="B3901178"/>
    <w:lvl w:ilvl="0" w:tplc="041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49C60F3"/>
    <w:multiLevelType w:val="hybridMultilevel"/>
    <w:tmpl w:val="8A4E3D5A"/>
    <w:lvl w:ilvl="0" w:tplc="C49655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24F75" w:themeColor="accent1"/>
        <w:sz w:val="28"/>
        <w:szCs w:val="28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626074"/>
    <w:multiLevelType w:val="hybridMultilevel"/>
    <w:tmpl w:val="19E241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720A0"/>
    <w:multiLevelType w:val="hybridMultilevel"/>
    <w:tmpl w:val="5B0896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20028"/>
    <w:multiLevelType w:val="hybridMultilevel"/>
    <w:tmpl w:val="A266A38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D4EC6"/>
    <w:multiLevelType w:val="hybridMultilevel"/>
    <w:tmpl w:val="77DA8A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05090"/>
    <w:multiLevelType w:val="multilevel"/>
    <w:tmpl w:val="B4D25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260411B0"/>
    <w:multiLevelType w:val="hybridMultilevel"/>
    <w:tmpl w:val="87AA0A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0365A8"/>
    <w:multiLevelType w:val="multilevel"/>
    <w:tmpl w:val="7370EF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54026CC"/>
    <w:multiLevelType w:val="hybridMultilevel"/>
    <w:tmpl w:val="2C4E36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DA21FE"/>
    <w:multiLevelType w:val="hybridMultilevel"/>
    <w:tmpl w:val="2FD44D5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E94BC9"/>
    <w:multiLevelType w:val="hybridMultilevel"/>
    <w:tmpl w:val="9A122DE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216E62"/>
    <w:multiLevelType w:val="hybridMultilevel"/>
    <w:tmpl w:val="93D49812"/>
    <w:lvl w:ilvl="0" w:tplc="140EDAF6">
      <w:start w:val="1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5503A"/>
    <w:multiLevelType w:val="hybridMultilevel"/>
    <w:tmpl w:val="2B50174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17026"/>
    <w:multiLevelType w:val="hybridMultilevel"/>
    <w:tmpl w:val="1BDE6712"/>
    <w:lvl w:ilvl="0" w:tplc="13060B32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F403E9"/>
    <w:multiLevelType w:val="hybridMultilevel"/>
    <w:tmpl w:val="53FC72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2759E"/>
    <w:multiLevelType w:val="hybridMultilevel"/>
    <w:tmpl w:val="22AA28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95CE3"/>
    <w:multiLevelType w:val="hybridMultilevel"/>
    <w:tmpl w:val="800CBB5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F1302"/>
    <w:multiLevelType w:val="hybridMultilevel"/>
    <w:tmpl w:val="CD78F084"/>
    <w:lvl w:ilvl="0" w:tplc="13060B32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011915"/>
    <w:multiLevelType w:val="hybridMultilevel"/>
    <w:tmpl w:val="60F05F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E17367"/>
    <w:multiLevelType w:val="hybridMultilevel"/>
    <w:tmpl w:val="32E01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1248E3"/>
    <w:multiLevelType w:val="hybridMultilevel"/>
    <w:tmpl w:val="05169B6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8175E5"/>
    <w:multiLevelType w:val="hybridMultilevel"/>
    <w:tmpl w:val="85D4893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3C2486"/>
    <w:multiLevelType w:val="hybridMultilevel"/>
    <w:tmpl w:val="4CAAA3E2"/>
    <w:lvl w:ilvl="0" w:tplc="809454F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80D77"/>
    <w:multiLevelType w:val="hybridMultilevel"/>
    <w:tmpl w:val="87006A8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8437634"/>
    <w:multiLevelType w:val="hybridMultilevel"/>
    <w:tmpl w:val="CF2EA4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1F4F3F"/>
    <w:multiLevelType w:val="multilevel"/>
    <w:tmpl w:val="F78EC3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 w16cid:durableId="1770158854">
    <w:abstractNumId w:val="21"/>
  </w:num>
  <w:num w:numId="2" w16cid:durableId="1884750744">
    <w:abstractNumId w:val="8"/>
  </w:num>
  <w:num w:numId="3" w16cid:durableId="626736768">
    <w:abstractNumId w:val="9"/>
  </w:num>
  <w:num w:numId="4" w16cid:durableId="572785624">
    <w:abstractNumId w:val="13"/>
  </w:num>
  <w:num w:numId="5" w16cid:durableId="847057004">
    <w:abstractNumId w:val="32"/>
  </w:num>
  <w:num w:numId="6" w16cid:durableId="2007706373">
    <w:abstractNumId w:val="12"/>
  </w:num>
  <w:num w:numId="7" w16cid:durableId="1464231392">
    <w:abstractNumId w:val="14"/>
  </w:num>
  <w:num w:numId="8" w16cid:durableId="956106866">
    <w:abstractNumId w:val="25"/>
  </w:num>
  <w:num w:numId="9" w16cid:durableId="1475172098">
    <w:abstractNumId w:val="31"/>
  </w:num>
  <w:num w:numId="10" w16cid:durableId="774591863">
    <w:abstractNumId w:val="3"/>
  </w:num>
  <w:num w:numId="11" w16cid:durableId="1189105211">
    <w:abstractNumId w:val="22"/>
  </w:num>
  <w:num w:numId="12" w16cid:durableId="814832832">
    <w:abstractNumId w:val="26"/>
  </w:num>
  <w:num w:numId="13" w16cid:durableId="1658535123">
    <w:abstractNumId w:val="3"/>
  </w:num>
  <w:num w:numId="14" w16cid:durableId="353267813">
    <w:abstractNumId w:val="6"/>
  </w:num>
  <w:num w:numId="15" w16cid:durableId="773137000">
    <w:abstractNumId w:val="11"/>
  </w:num>
  <w:num w:numId="16" w16cid:durableId="333193946">
    <w:abstractNumId w:val="15"/>
  </w:num>
  <w:num w:numId="17" w16cid:durableId="101851958">
    <w:abstractNumId w:val="7"/>
  </w:num>
  <w:num w:numId="18" w16cid:durableId="674960809">
    <w:abstractNumId w:val="0"/>
  </w:num>
  <w:num w:numId="19" w16cid:durableId="1371685741">
    <w:abstractNumId w:val="30"/>
  </w:num>
  <w:num w:numId="20" w16cid:durableId="1449012817">
    <w:abstractNumId w:val="2"/>
  </w:num>
  <w:num w:numId="21" w16cid:durableId="1836605560">
    <w:abstractNumId w:val="4"/>
  </w:num>
  <w:num w:numId="22" w16cid:durableId="148712324">
    <w:abstractNumId w:val="23"/>
  </w:num>
  <w:num w:numId="23" w16cid:durableId="577322475">
    <w:abstractNumId w:val="20"/>
  </w:num>
  <w:num w:numId="24" w16cid:durableId="1050306370">
    <w:abstractNumId w:val="5"/>
  </w:num>
  <w:num w:numId="25" w16cid:durableId="964967946">
    <w:abstractNumId w:val="10"/>
  </w:num>
  <w:num w:numId="26" w16cid:durableId="1166046480">
    <w:abstractNumId w:val="28"/>
  </w:num>
  <w:num w:numId="27" w16cid:durableId="827330928">
    <w:abstractNumId w:val="29"/>
  </w:num>
  <w:num w:numId="28" w16cid:durableId="344211998">
    <w:abstractNumId w:val="17"/>
  </w:num>
  <w:num w:numId="29" w16cid:durableId="1613854597">
    <w:abstractNumId w:val="18"/>
  </w:num>
  <w:num w:numId="30" w16cid:durableId="138614794">
    <w:abstractNumId w:val="24"/>
  </w:num>
  <w:num w:numId="31" w16cid:durableId="1861236709">
    <w:abstractNumId w:val="1"/>
  </w:num>
  <w:num w:numId="32" w16cid:durableId="1750691541">
    <w:abstractNumId w:val="27"/>
  </w:num>
  <w:num w:numId="33" w16cid:durableId="1479803627">
    <w:abstractNumId w:val="16"/>
  </w:num>
  <w:num w:numId="34" w16cid:durableId="2538266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7B3"/>
    <w:rsid w:val="000011F3"/>
    <w:rsid w:val="00001DB1"/>
    <w:rsid w:val="0000783E"/>
    <w:rsid w:val="0002482E"/>
    <w:rsid w:val="00040858"/>
    <w:rsid w:val="00050324"/>
    <w:rsid w:val="000553EE"/>
    <w:rsid w:val="00061767"/>
    <w:rsid w:val="00062D73"/>
    <w:rsid w:val="000926DF"/>
    <w:rsid w:val="00093B87"/>
    <w:rsid w:val="000A0150"/>
    <w:rsid w:val="000A07AC"/>
    <w:rsid w:val="000B1453"/>
    <w:rsid w:val="000B2630"/>
    <w:rsid w:val="000B76AA"/>
    <w:rsid w:val="000C1986"/>
    <w:rsid w:val="000E63C9"/>
    <w:rsid w:val="000F252F"/>
    <w:rsid w:val="00111865"/>
    <w:rsid w:val="00115CE4"/>
    <w:rsid w:val="00130E9D"/>
    <w:rsid w:val="001470C0"/>
    <w:rsid w:val="00150A6D"/>
    <w:rsid w:val="001824C2"/>
    <w:rsid w:val="00185B35"/>
    <w:rsid w:val="00195482"/>
    <w:rsid w:val="001A21FB"/>
    <w:rsid w:val="001A48C1"/>
    <w:rsid w:val="001D739F"/>
    <w:rsid w:val="001E187E"/>
    <w:rsid w:val="001E1E34"/>
    <w:rsid w:val="001E3756"/>
    <w:rsid w:val="001F0D57"/>
    <w:rsid w:val="001F2BC8"/>
    <w:rsid w:val="001F5F6B"/>
    <w:rsid w:val="00206BFA"/>
    <w:rsid w:val="00221106"/>
    <w:rsid w:val="00230D77"/>
    <w:rsid w:val="002433CA"/>
    <w:rsid w:val="00243EBC"/>
    <w:rsid w:val="00246A35"/>
    <w:rsid w:val="00254743"/>
    <w:rsid w:val="00275CB6"/>
    <w:rsid w:val="002825B5"/>
    <w:rsid w:val="00284348"/>
    <w:rsid w:val="00285D3E"/>
    <w:rsid w:val="00287892"/>
    <w:rsid w:val="00296B20"/>
    <w:rsid w:val="002B3DC7"/>
    <w:rsid w:val="002F151E"/>
    <w:rsid w:val="002F51F5"/>
    <w:rsid w:val="00306BF1"/>
    <w:rsid w:val="00312137"/>
    <w:rsid w:val="0031518C"/>
    <w:rsid w:val="00330359"/>
    <w:rsid w:val="003303F6"/>
    <w:rsid w:val="0033762F"/>
    <w:rsid w:val="00342906"/>
    <w:rsid w:val="00360494"/>
    <w:rsid w:val="00366C7E"/>
    <w:rsid w:val="00373899"/>
    <w:rsid w:val="00380F0D"/>
    <w:rsid w:val="00383428"/>
    <w:rsid w:val="00384EA3"/>
    <w:rsid w:val="00390753"/>
    <w:rsid w:val="003918D7"/>
    <w:rsid w:val="003A39A1"/>
    <w:rsid w:val="003C2191"/>
    <w:rsid w:val="003C56EF"/>
    <w:rsid w:val="003D3863"/>
    <w:rsid w:val="004110DE"/>
    <w:rsid w:val="0041774D"/>
    <w:rsid w:val="00427E7E"/>
    <w:rsid w:val="00437566"/>
    <w:rsid w:val="0044085A"/>
    <w:rsid w:val="004519CC"/>
    <w:rsid w:val="0048768D"/>
    <w:rsid w:val="004A2EEC"/>
    <w:rsid w:val="004A579E"/>
    <w:rsid w:val="004A5BC7"/>
    <w:rsid w:val="004B0D3F"/>
    <w:rsid w:val="004B21A5"/>
    <w:rsid w:val="004B7E97"/>
    <w:rsid w:val="004C0FE2"/>
    <w:rsid w:val="004C47AF"/>
    <w:rsid w:val="004C6ADA"/>
    <w:rsid w:val="004D56BD"/>
    <w:rsid w:val="004E14D3"/>
    <w:rsid w:val="004F40EA"/>
    <w:rsid w:val="004F7911"/>
    <w:rsid w:val="00501CA6"/>
    <w:rsid w:val="005037F0"/>
    <w:rsid w:val="00511B5E"/>
    <w:rsid w:val="00516A86"/>
    <w:rsid w:val="005275F6"/>
    <w:rsid w:val="005473D2"/>
    <w:rsid w:val="00561435"/>
    <w:rsid w:val="005630CB"/>
    <w:rsid w:val="00570C65"/>
    <w:rsid w:val="00572102"/>
    <w:rsid w:val="00573EF2"/>
    <w:rsid w:val="005917F2"/>
    <w:rsid w:val="00594B89"/>
    <w:rsid w:val="0059654D"/>
    <w:rsid w:val="005A376F"/>
    <w:rsid w:val="005C39D2"/>
    <w:rsid w:val="005D1624"/>
    <w:rsid w:val="005D32C7"/>
    <w:rsid w:val="005E0CC8"/>
    <w:rsid w:val="005E71FA"/>
    <w:rsid w:val="005F1BB0"/>
    <w:rsid w:val="006005D7"/>
    <w:rsid w:val="0061145F"/>
    <w:rsid w:val="00633EAB"/>
    <w:rsid w:val="00646C03"/>
    <w:rsid w:val="00656C4D"/>
    <w:rsid w:val="00663327"/>
    <w:rsid w:val="0066672E"/>
    <w:rsid w:val="00687C4B"/>
    <w:rsid w:val="006A66AD"/>
    <w:rsid w:val="006B112F"/>
    <w:rsid w:val="006B3809"/>
    <w:rsid w:val="006D1898"/>
    <w:rsid w:val="006D4BD2"/>
    <w:rsid w:val="006D5C76"/>
    <w:rsid w:val="006D6BFC"/>
    <w:rsid w:val="006E5716"/>
    <w:rsid w:val="006E5BAC"/>
    <w:rsid w:val="006F3F9C"/>
    <w:rsid w:val="00700557"/>
    <w:rsid w:val="00710851"/>
    <w:rsid w:val="007302B3"/>
    <w:rsid w:val="00730733"/>
    <w:rsid w:val="00730E3A"/>
    <w:rsid w:val="00732E7F"/>
    <w:rsid w:val="007368E1"/>
    <w:rsid w:val="00736AAF"/>
    <w:rsid w:val="00765B2A"/>
    <w:rsid w:val="00774EC0"/>
    <w:rsid w:val="00783A34"/>
    <w:rsid w:val="007A6486"/>
    <w:rsid w:val="007C5C9F"/>
    <w:rsid w:val="007C6B52"/>
    <w:rsid w:val="007D16C5"/>
    <w:rsid w:val="007F0B4A"/>
    <w:rsid w:val="007F618B"/>
    <w:rsid w:val="007F7B66"/>
    <w:rsid w:val="008429C3"/>
    <w:rsid w:val="00862FE4"/>
    <w:rsid w:val="0086389A"/>
    <w:rsid w:val="0087605E"/>
    <w:rsid w:val="00877865"/>
    <w:rsid w:val="00885A58"/>
    <w:rsid w:val="008B159E"/>
    <w:rsid w:val="008B1FEE"/>
    <w:rsid w:val="008B2DDB"/>
    <w:rsid w:val="008C13FF"/>
    <w:rsid w:val="008E3202"/>
    <w:rsid w:val="008E6947"/>
    <w:rsid w:val="008F4A7E"/>
    <w:rsid w:val="00903C32"/>
    <w:rsid w:val="00911EE7"/>
    <w:rsid w:val="00916B16"/>
    <w:rsid w:val="009173B9"/>
    <w:rsid w:val="009256BA"/>
    <w:rsid w:val="00932F66"/>
    <w:rsid w:val="0093335D"/>
    <w:rsid w:val="0093613E"/>
    <w:rsid w:val="00943026"/>
    <w:rsid w:val="00946061"/>
    <w:rsid w:val="009550B1"/>
    <w:rsid w:val="009637FF"/>
    <w:rsid w:val="00966B81"/>
    <w:rsid w:val="00971E65"/>
    <w:rsid w:val="0099237F"/>
    <w:rsid w:val="009B5F0F"/>
    <w:rsid w:val="009C1CB2"/>
    <w:rsid w:val="009C7720"/>
    <w:rsid w:val="009D46B6"/>
    <w:rsid w:val="009E4D1A"/>
    <w:rsid w:val="009E6C50"/>
    <w:rsid w:val="009F6EFD"/>
    <w:rsid w:val="009F73E3"/>
    <w:rsid w:val="00A11068"/>
    <w:rsid w:val="00A23AFA"/>
    <w:rsid w:val="00A263F6"/>
    <w:rsid w:val="00A31B3E"/>
    <w:rsid w:val="00A532F3"/>
    <w:rsid w:val="00A567B3"/>
    <w:rsid w:val="00A705C6"/>
    <w:rsid w:val="00A718DB"/>
    <w:rsid w:val="00A75DDC"/>
    <w:rsid w:val="00A835D8"/>
    <w:rsid w:val="00A8489E"/>
    <w:rsid w:val="00AB02A7"/>
    <w:rsid w:val="00AC07C8"/>
    <w:rsid w:val="00AC29F3"/>
    <w:rsid w:val="00AC4725"/>
    <w:rsid w:val="00AC5961"/>
    <w:rsid w:val="00AD0B40"/>
    <w:rsid w:val="00AD22F1"/>
    <w:rsid w:val="00AD2568"/>
    <w:rsid w:val="00AE50D7"/>
    <w:rsid w:val="00AF2BA8"/>
    <w:rsid w:val="00AF349C"/>
    <w:rsid w:val="00AF7123"/>
    <w:rsid w:val="00B149B3"/>
    <w:rsid w:val="00B231E5"/>
    <w:rsid w:val="00B40814"/>
    <w:rsid w:val="00B413F6"/>
    <w:rsid w:val="00B4230A"/>
    <w:rsid w:val="00B47B0E"/>
    <w:rsid w:val="00B77799"/>
    <w:rsid w:val="00B8360F"/>
    <w:rsid w:val="00B86C39"/>
    <w:rsid w:val="00B93A21"/>
    <w:rsid w:val="00B9475D"/>
    <w:rsid w:val="00B97A67"/>
    <w:rsid w:val="00B97D59"/>
    <w:rsid w:val="00BA7CB2"/>
    <w:rsid w:val="00BB75BF"/>
    <w:rsid w:val="00BE6453"/>
    <w:rsid w:val="00BF62B4"/>
    <w:rsid w:val="00C02B87"/>
    <w:rsid w:val="00C13730"/>
    <w:rsid w:val="00C20607"/>
    <w:rsid w:val="00C247A0"/>
    <w:rsid w:val="00C35E55"/>
    <w:rsid w:val="00C4086D"/>
    <w:rsid w:val="00C65EED"/>
    <w:rsid w:val="00C83BA4"/>
    <w:rsid w:val="00C958A0"/>
    <w:rsid w:val="00CA1896"/>
    <w:rsid w:val="00CB2F89"/>
    <w:rsid w:val="00CB5B28"/>
    <w:rsid w:val="00CC6E29"/>
    <w:rsid w:val="00CE0D80"/>
    <w:rsid w:val="00CF5371"/>
    <w:rsid w:val="00CF58A7"/>
    <w:rsid w:val="00D0323A"/>
    <w:rsid w:val="00D0559F"/>
    <w:rsid w:val="00D077E9"/>
    <w:rsid w:val="00D42CB7"/>
    <w:rsid w:val="00D479EA"/>
    <w:rsid w:val="00D5413D"/>
    <w:rsid w:val="00D54340"/>
    <w:rsid w:val="00D570A9"/>
    <w:rsid w:val="00D70D02"/>
    <w:rsid w:val="00D770C7"/>
    <w:rsid w:val="00D86945"/>
    <w:rsid w:val="00D90290"/>
    <w:rsid w:val="00D97C8D"/>
    <w:rsid w:val="00DA0433"/>
    <w:rsid w:val="00DB2829"/>
    <w:rsid w:val="00DD152F"/>
    <w:rsid w:val="00DE081B"/>
    <w:rsid w:val="00DE213F"/>
    <w:rsid w:val="00DF027C"/>
    <w:rsid w:val="00DF415F"/>
    <w:rsid w:val="00E00A32"/>
    <w:rsid w:val="00E02D77"/>
    <w:rsid w:val="00E1044A"/>
    <w:rsid w:val="00E13D27"/>
    <w:rsid w:val="00E22ACD"/>
    <w:rsid w:val="00E2470B"/>
    <w:rsid w:val="00E32099"/>
    <w:rsid w:val="00E349AF"/>
    <w:rsid w:val="00E620B0"/>
    <w:rsid w:val="00E64BAC"/>
    <w:rsid w:val="00E745A5"/>
    <w:rsid w:val="00E81B40"/>
    <w:rsid w:val="00EB1226"/>
    <w:rsid w:val="00EB3E1A"/>
    <w:rsid w:val="00EC594B"/>
    <w:rsid w:val="00EC5DD4"/>
    <w:rsid w:val="00ED576C"/>
    <w:rsid w:val="00EE15BF"/>
    <w:rsid w:val="00EF555B"/>
    <w:rsid w:val="00F00417"/>
    <w:rsid w:val="00F027BB"/>
    <w:rsid w:val="00F11DCF"/>
    <w:rsid w:val="00F162EA"/>
    <w:rsid w:val="00F21DDB"/>
    <w:rsid w:val="00F267BA"/>
    <w:rsid w:val="00F3176C"/>
    <w:rsid w:val="00F34673"/>
    <w:rsid w:val="00F40EC8"/>
    <w:rsid w:val="00F52D27"/>
    <w:rsid w:val="00F5762E"/>
    <w:rsid w:val="00F62456"/>
    <w:rsid w:val="00F7031D"/>
    <w:rsid w:val="00F74D78"/>
    <w:rsid w:val="00F83527"/>
    <w:rsid w:val="00F868BA"/>
    <w:rsid w:val="00F871E8"/>
    <w:rsid w:val="00F94374"/>
    <w:rsid w:val="00F96A06"/>
    <w:rsid w:val="00FC6C88"/>
    <w:rsid w:val="00FD583F"/>
    <w:rsid w:val="00FD7488"/>
    <w:rsid w:val="00FE21DC"/>
    <w:rsid w:val="00FF16B4"/>
    <w:rsid w:val="01DD6B34"/>
    <w:rsid w:val="030B4F1D"/>
    <w:rsid w:val="04EE3592"/>
    <w:rsid w:val="05150BF6"/>
    <w:rsid w:val="070BB826"/>
    <w:rsid w:val="073AE0B7"/>
    <w:rsid w:val="07BBB31A"/>
    <w:rsid w:val="099B4B7A"/>
    <w:rsid w:val="09EE7D50"/>
    <w:rsid w:val="0C98CC98"/>
    <w:rsid w:val="0E7BEF7B"/>
    <w:rsid w:val="0F79A41C"/>
    <w:rsid w:val="1185A286"/>
    <w:rsid w:val="12603D1C"/>
    <w:rsid w:val="12A266EC"/>
    <w:rsid w:val="1451C128"/>
    <w:rsid w:val="149A5D60"/>
    <w:rsid w:val="17054FF7"/>
    <w:rsid w:val="1775D80F"/>
    <w:rsid w:val="19C8C6A1"/>
    <w:rsid w:val="19E3E4EF"/>
    <w:rsid w:val="1D7FE29D"/>
    <w:rsid w:val="218EE197"/>
    <w:rsid w:val="249E3334"/>
    <w:rsid w:val="28E5A26A"/>
    <w:rsid w:val="2A5E8CE3"/>
    <w:rsid w:val="2A896051"/>
    <w:rsid w:val="2C2530B2"/>
    <w:rsid w:val="2C931D2A"/>
    <w:rsid w:val="2F39C44E"/>
    <w:rsid w:val="30DF7978"/>
    <w:rsid w:val="31668E4D"/>
    <w:rsid w:val="32393B5D"/>
    <w:rsid w:val="32583CB3"/>
    <w:rsid w:val="32BA7267"/>
    <w:rsid w:val="335D3A7D"/>
    <w:rsid w:val="338C630E"/>
    <w:rsid w:val="34171A3A"/>
    <w:rsid w:val="3744D633"/>
    <w:rsid w:val="3824B621"/>
    <w:rsid w:val="38A87CE1"/>
    <w:rsid w:val="397F5B1E"/>
    <w:rsid w:val="39E27C35"/>
    <w:rsid w:val="3B7E4C96"/>
    <w:rsid w:val="3D15EF12"/>
    <w:rsid w:val="43622370"/>
    <w:rsid w:val="4691D6AC"/>
    <w:rsid w:val="4D0905B6"/>
    <w:rsid w:val="4DD4204A"/>
    <w:rsid w:val="4DDC0DD0"/>
    <w:rsid w:val="4F35CFB5"/>
    <w:rsid w:val="4F98990A"/>
    <w:rsid w:val="512C7BE5"/>
    <w:rsid w:val="51DC76D9"/>
    <w:rsid w:val="532B2657"/>
    <w:rsid w:val="54081DD2"/>
    <w:rsid w:val="547B7404"/>
    <w:rsid w:val="54C6F6B8"/>
    <w:rsid w:val="56AFE7FC"/>
    <w:rsid w:val="56B9CCC5"/>
    <w:rsid w:val="58BEA8ED"/>
    <w:rsid w:val="59E788BE"/>
    <w:rsid w:val="59E7AFFC"/>
    <w:rsid w:val="59F16D87"/>
    <w:rsid w:val="5D290E49"/>
    <w:rsid w:val="5EC4DEAA"/>
    <w:rsid w:val="6060AF0B"/>
    <w:rsid w:val="6157C013"/>
    <w:rsid w:val="63C63D84"/>
    <w:rsid w:val="6519008E"/>
    <w:rsid w:val="67ECB4F5"/>
    <w:rsid w:val="686BC0F0"/>
    <w:rsid w:val="6873AE76"/>
    <w:rsid w:val="6A079151"/>
    <w:rsid w:val="6D471F99"/>
    <w:rsid w:val="70FA67BF"/>
    <w:rsid w:val="74D02441"/>
    <w:rsid w:val="7A25A2A1"/>
    <w:rsid w:val="7D8B311A"/>
    <w:rsid w:val="7E510656"/>
    <w:rsid w:val="7F27017B"/>
    <w:rsid w:val="7F5B92CB"/>
    <w:rsid w:val="7FB0A13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B9B274"/>
  <w15:docId w15:val="{5FC78848-4232-4B3B-B018-F249AAFC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Normale"/>
    <w:link w:val="Titolo1Carattere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semiHidden/>
    <w:unhideWhenUsed/>
    <w:qFormat/>
    <w:rsid w:val="00B836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Normale"/>
    <w:link w:val="TitoloCarattere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foelenco">
    <w:name w:val="List Paragraph"/>
    <w:basedOn w:val="Normale"/>
    <w:uiPriority w:val="34"/>
    <w:unhideWhenUsed/>
    <w:qFormat/>
    <w:rsid w:val="00DE081B"/>
    <w:pPr>
      <w:ind w:left="720"/>
      <w:contextualSpacing/>
    </w:pPr>
  </w:style>
  <w:style w:type="table" w:styleId="Elencomedio2-Colore1">
    <w:name w:val="Medium List 2 Accent 1"/>
    <w:basedOn w:val="Tabellanormale"/>
    <w:uiPriority w:val="66"/>
    <w:rsid w:val="00230D77"/>
    <w:pPr>
      <w:spacing w:after="0" w:line="240" w:lineRule="auto"/>
    </w:pPr>
    <w:rPr>
      <w:rFonts w:asciiTheme="majorHAnsi" w:eastAsiaTheme="majorEastAsia" w:hAnsiTheme="majorHAnsi" w:cstheme="majorBidi"/>
      <w:color w:val="0F0D29" w:themeColor="text1"/>
      <w:sz w:val="22"/>
      <w:szCs w:val="22"/>
      <w:lang w:eastAsia="it-IT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4F7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Grigliatabella1">
    <w:name w:val="Griglia tabella1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3">
    <w:name w:val="Griglia tabella3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4">
    <w:name w:val="Griglia tabella4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5">
    <w:name w:val="Griglia tabella5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6">
    <w:name w:val="Griglia tabella6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7">
    <w:name w:val="Griglia tabella7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8">
    <w:name w:val="Griglia tabella8"/>
    <w:basedOn w:val="Tabellanormale"/>
    <w:next w:val="Grigliatabella"/>
    <w:uiPriority w:val="1"/>
    <w:rsid w:val="00275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380F0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519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519CC"/>
    <w:rPr>
      <w:color w:val="3592C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C1986"/>
    <w:pPr>
      <w:spacing w:after="100"/>
      <w:ind w:left="280"/>
    </w:pPr>
  </w:style>
  <w:style w:type="character" w:customStyle="1" w:styleId="Titolo3Carattere">
    <w:name w:val="Titolo 3 Carattere"/>
    <w:basedOn w:val="Carpredefinitoparagrafo"/>
    <w:link w:val="Titolo3"/>
    <w:uiPriority w:val="5"/>
    <w:semiHidden/>
    <w:rsid w:val="00B8360F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B3DC7"/>
    <w:rPr>
      <w:color w:val="3592CF" w:themeColor="followed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1A48C1"/>
    <w:pPr>
      <w:spacing w:after="100"/>
      <w:ind w:left="560"/>
    </w:pPr>
  </w:style>
  <w:style w:type="paragraph" w:styleId="Sommario4">
    <w:name w:val="toc 4"/>
    <w:basedOn w:val="Normale"/>
    <w:next w:val="Normale"/>
    <w:autoRedefine/>
    <w:uiPriority w:val="39"/>
    <w:unhideWhenUsed/>
    <w:rsid w:val="00296B20"/>
    <w:pPr>
      <w:spacing w:after="100" w:line="259" w:lineRule="auto"/>
      <w:ind w:left="660"/>
    </w:pPr>
    <w:rPr>
      <w:b w:val="0"/>
      <w:color w:val="auto"/>
      <w:sz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296B20"/>
    <w:pPr>
      <w:spacing w:after="100" w:line="259" w:lineRule="auto"/>
      <w:ind w:left="880"/>
    </w:pPr>
    <w:rPr>
      <w:b w:val="0"/>
      <w:color w:val="auto"/>
      <w:sz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296B20"/>
    <w:pPr>
      <w:spacing w:after="100" w:line="259" w:lineRule="auto"/>
      <w:ind w:left="1100"/>
    </w:pPr>
    <w:rPr>
      <w:b w:val="0"/>
      <w:color w:val="auto"/>
      <w:sz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296B20"/>
    <w:pPr>
      <w:spacing w:after="100" w:line="259" w:lineRule="auto"/>
      <w:ind w:left="1320"/>
    </w:pPr>
    <w:rPr>
      <w:b w:val="0"/>
      <w:color w:val="auto"/>
      <w:sz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296B20"/>
    <w:pPr>
      <w:spacing w:after="100" w:line="259" w:lineRule="auto"/>
      <w:ind w:left="1540"/>
    </w:pPr>
    <w:rPr>
      <w:b w:val="0"/>
      <w:color w:val="auto"/>
      <w:sz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296B20"/>
    <w:pPr>
      <w:spacing w:after="100" w:line="259" w:lineRule="auto"/>
      <w:ind w:left="1760"/>
    </w:pPr>
    <w:rPr>
      <w:b w:val="0"/>
      <w:color w:val="auto"/>
      <w:sz w:val="22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296B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0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5.JP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ele%20Del%20Mastro\AppData\Local\Microsoft\Office\16.0\DTS\it-IT%7b554F4933-23AB-414E-8858-26104FE89051%7d\%7b9C4BE525-DE80-4004-86D5-D987F0F31852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938F8023E9A4B8BB68FE101AE87FA1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80570D6-757F-4C6D-951B-8DA66ACB5CD2}"/>
      </w:docPartPr>
      <w:docPartBody>
        <w:p w:rsidR="00515679" w:rsidRDefault="00C958A0" w:rsidP="00C958A0">
          <w:pPr>
            <w:pStyle w:val="B938F8023E9A4B8BB68FE101AE87FA1A"/>
          </w:pPr>
          <w:r>
            <w:rPr>
              <w:noProof/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8A0"/>
    <w:rsid w:val="00060836"/>
    <w:rsid w:val="00067432"/>
    <w:rsid w:val="000E180D"/>
    <w:rsid w:val="000F5B9A"/>
    <w:rsid w:val="00157F09"/>
    <w:rsid w:val="001702E5"/>
    <w:rsid w:val="002F4F8A"/>
    <w:rsid w:val="00337144"/>
    <w:rsid w:val="004B467F"/>
    <w:rsid w:val="00515679"/>
    <w:rsid w:val="00602A41"/>
    <w:rsid w:val="00642E98"/>
    <w:rsid w:val="00662985"/>
    <w:rsid w:val="007D776C"/>
    <w:rsid w:val="0087392A"/>
    <w:rsid w:val="00A90766"/>
    <w:rsid w:val="00A9617C"/>
    <w:rsid w:val="00AA79EA"/>
    <w:rsid w:val="00B34556"/>
    <w:rsid w:val="00BA186A"/>
    <w:rsid w:val="00C958A0"/>
    <w:rsid w:val="00EE5231"/>
    <w:rsid w:val="00F02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938F8023E9A4B8BB68FE101AE87FA1A">
    <w:name w:val="B938F8023E9A4B8BB68FE101AE87FA1A"/>
    <w:rsid w:val="00C958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>Mchele Del Mastro 
Autore: Armando Imbimbo
Autore:Giuseppe Sabia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801EC2DBAD61E499DC6639A15CA2857" ma:contentTypeVersion="14" ma:contentTypeDescription="Creare un nuovo documento." ma:contentTypeScope="" ma:versionID="a022da86fe9951ddfd0b6bf5c117b6f6">
  <xsd:schema xmlns:xsd="http://www.w3.org/2001/XMLSchema" xmlns:xs="http://www.w3.org/2001/XMLSchema" xmlns:p="http://schemas.microsoft.com/office/2006/metadata/properties" xmlns:ns2="29227b28-5473-4434-901b-56ed82baee3b" xmlns:ns3="39c9f82a-f897-480e-8ad9-3de59ca2f162" targetNamespace="http://schemas.microsoft.com/office/2006/metadata/properties" ma:root="true" ma:fieldsID="2fa40dbdaec7f62e9fc09c246059157f" ns2:_="" ns3:_="">
    <xsd:import namespace="29227b28-5473-4434-901b-56ed82baee3b"/>
    <xsd:import namespace="39c9f82a-f897-480e-8ad9-3de59ca2f1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227b28-5473-4434-901b-56ed82bae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Tag immagine" ma:readOnly="false" ma:fieldId="{5cf76f15-5ced-4ddc-b409-7134ff3c332f}" ma:taxonomyMulti="true" ma:sspId="15f82a6a-8e37-4253-84f4-d1f37f6741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c9f82a-f897-480e-8ad9-3de59ca2f16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0e834814-298c-4443-a27e-b5a38ccc77a6}" ma:internalName="TaxCatchAll" ma:showField="CatchAllData" ma:web="39c9f82a-f897-480e-8ad9-3de59ca2f16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227b28-5473-4434-901b-56ed82baee3b">
      <Terms xmlns="http://schemas.microsoft.com/office/infopath/2007/PartnerControls"/>
    </lcf76f155ced4ddcb4097134ff3c332f>
    <TaxCatchAll xmlns="39c9f82a-f897-480e-8ad9-3de59ca2f162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2DC221-24CC-42B9-B37B-5759C083503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CFC9D4-2C6D-416F-91E5-0865844084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227b28-5473-4434-901b-56ed82baee3b"/>
    <ds:schemaRef ds:uri="39c9f82a-f897-480e-8ad9-3de59ca2f1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3690FB2-326B-4CEB-B1C1-DE6437D5469F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3C810A7-A3D4-4A0A-BAFC-CB5348043598}">
  <ds:schemaRefs>
    <ds:schemaRef ds:uri="http://schemas.microsoft.com/office/2006/metadata/properties"/>
    <ds:schemaRef ds:uri="http://schemas.microsoft.com/office/infopath/2007/PartnerControls"/>
    <ds:schemaRef ds:uri="29227b28-5473-4434-901b-56ed82baee3b"/>
    <ds:schemaRef ds:uri="39c9f82a-f897-480e-8ad9-3de59ca2f16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{9C4BE525-DE80-4004-86D5-D987F0F31852}tf16392850_win32.dotx</Template>
  <TotalTime>174</TotalTime>
  <Pages>1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Michele Del Mastro</dc:creator>
  <cp:keywords/>
  <cp:lastModifiedBy>michele del mastro</cp:lastModifiedBy>
  <cp:revision>25</cp:revision>
  <cp:lastPrinted>2023-01-09T11:43:00Z</cp:lastPrinted>
  <dcterms:created xsi:type="dcterms:W3CDTF">2022-01-28T11:35:00Z</dcterms:created>
  <dcterms:modified xsi:type="dcterms:W3CDTF">2023-01-09T11:43:00Z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0x0101007801EC2DBAD61E499DC6639A15CA2857</vt:lpwstr>
  </property>
</Properties>
</file>