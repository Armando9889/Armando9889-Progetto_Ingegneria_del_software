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A93C" w14:textId="46CD8144" w:rsidR="00D077E9" w:rsidRDefault="00342906" w:rsidP="00D70D02">
      <w:pPr>
        <w:rPr>
          <w:noProof/>
        </w:rPr>
      </w:pPr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76129D55" wp14:editId="16D2FEA0">
            <wp:simplePos x="0" y="0"/>
            <wp:positionH relativeFrom="column">
              <wp:posOffset>-746760</wp:posOffset>
            </wp:positionH>
            <wp:positionV relativeFrom="page">
              <wp:posOffset>15240</wp:posOffset>
            </wp:positionV>
            <wp:extent cx="7760970" cy="6652260"/>
            <wp:effectExtent l="0" t="0" r="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5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39A729A" wp14:editId="40C8A2F0">
                <wp:simplePos x="0" y="0"/>
                <wp:positionH relativeFrom="column">
                  <wp:posOffset>-198120</wp:posOffset>
                </wp:positionH>
                <wp:positionV relativeFrom="page">
                  <wp:posOffset>937260</wp:posOffset>
                </wp:positionV>
                <wp:extent cx="3947160" cy="9220200"/>
                <wp:effectExtent l="0" t="0" r="0" b="0"/>
                <wp:wrapNone/>
                <wp:docPr id="3" name="Rettangolo 3" descr="rettangolo bianco per il testo sul frontespizi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7160" cy="922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<w:pict>
              <v:rect id="Rettangolo 3" style="position:absolute;margin-left:-15.6pt;margin-top:73.8pt;width:310.8pt;height:726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lt="rettangolo bianco per il testo sul frontespizio" o:spid="_x0000_s1026" fillcolor="white [3212]" stroked="f" strokeweight="2pt" w14:anchorId="30AA10F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14"/>
      </w:tblGrid>
      <w:tr w:rsidR="00D077E9" w14:paraId="64E7CDC1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B424FE5" w14:textId="17AA7794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5B5CC108" wp14:editId="5604C77C">
                      <wp:extent cx="3665220" cy="1762125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65220" cy="17621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76B2F1" w14:textId="4795AE43" w:rsidR="00AD22F1" w:rsidRPr="00E2470B" w:rsidRDefault="00E2470B" w:rsidP="00D077E9">
                                  <w:pPr>
                                    <w:pStyle w:val="Titolo"/>
                                    <w:spacing w:after="0"/>
                                    <w:rPr>
                                      <w:sz w:val="76"/>
                                      <w:szCs w:val="76"/>
                                      <w:lang w:val="en-GB" w:bidi="it-IT"/>
                                    </w:rPr>
                                  </w:pPr>
                                  <w:r w:rsidRPr="00E2470B">
                                    <w:rPr>
                                      <w:sz w:val="76"/>
                                      <w:szCs w:val="76"/>
                                      <w:lang w:val="en-GB" w:bidi="it-IT"/>
                                    </w:rPr>
                                    <w:t xml:space="preserve">Test </w:t>
                                  </w:r>
                                  <w:r w:rsidR="002433CA">
                                    <w:rPr>
                                      <w:sz w:val="76"/>
                                      <w:szCs w:val="76"/>
                                      <w:lang w:val="en-GB" w:bidi="it-IT"/>
                                    </w:rPr>
                                    <w:t>Summary</w:t>
                                  </w:r>
                                  <w:r w:rsidR="00C20607">
                                    <w:rPr>
                                      <w:sz w:val="76"/>
                                      <w:szCs w:val="76"/>
                                      <w:lang w:val="en-GB" w:bidi="it-IT"/>
                                    </w:rPr>
                                    <w:t xml:space="preserve"> Report</w:t>
                                  </w:r>
                                </w:p>
                                <w:p w14:paraId="1AD49BA8" w14:textId="171F2679" w:rsidR="00A567B3" w:rsidRPr="00E2470B" w:rsidRDefault="00A567B3" w:rsidP="00D077E9">
                                  <w:pPr>
                                    <w:pStyle w:val="Titolo"/>
                                    <w:spacing w:after="0"/>
                                    <w:rPr>
                                      <w:sz w:val="30"/>
                                      <w:szCs w:val="30"/>
                                      <w:lang w:val="en-GB"/>
                                    </w:rPr>
                                  </w:pPr>
                                  <w:r w:rsidRPr="00E2470B">
                                    <w:rPr>
                                      <w:sz w:val="30"/>
                                      <w:szCs w:val="30"/>
                                      <w:lang w:val="en-GB" w:bidi="it-IT"/>
                                    </w:rPr>
                                    <w:t xml:space="preserve">Anno </w:t>
                                  </w:r>
                                  <w:proofErr w:type="spellStart"/>
                                  <w:r w:rsidRPr="00E2470B">
                                    <w:rPr>
                                      <w:sz w:val="30"/>
                                      <w:szCs w:val="30"/>
                                      <w:lang w:val="en-GB" w:bidi="it-IT"/>
                                    </w:rPr>
                                    <w:t>Accademico</w:t>
                                  </w:r>
                                  <w:proofErr w:type="spellEnd"/>
                                  <w:r w:rsidRPr="00E2470B">
                                    <w:rPr>
                                      <w:sz w:val="30"/>
                                      <w:szCs w:val="30"/>
                                      <w:lang w:val="en-GB" w:bidi="it-IT"/>
                                    </w:rPr>
                                    <w:t xml:space="preserve"> 202</w:t>
                                  </w:r>
                                  <w:r w:rsidR="00C20607">
                                    <w:rPr>
                                      <w:sz w:val="30"/>
                                      <w:szCs w:val="30"/>
                                      <w:lang w:val="en-GB" w:bidi="it-IT"/>
                                    </w:rPr>
                                    <w:t>2</w:t>
                                  </w:r>
                                  <w:r w:rsidRPr="00E2470B">
                                    <w:rPr>
                                      <w:sz w:val="30"/>
                                      <w:szCs w:val="30"/>
                                      <w:lang w:val="en-GB" w:bidi="it-IT"/>
                                    </w:rPr>
                                    <w:t>/202</w:t>
                                  </w:r>
                                  <w:r w:rsidR="00C20607">
                                    <w:rPr>
                                      <w:sz w:val="30"/>
                                      <w:szCs w:val="30"/>
                                      <w:lang w:val="en-GB" w:bidi="it-IT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B5CC10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288.6pt;height:13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" filled="f" stroked="f" strokeweight=".5pt">
                      <v:textbox>
                        <w:txbxContent>
                          <w:p w14:paraId="4876B2F1" w14:textId="4795AE43" w:rsidR="00AD22F1" w:rsidRPr="00E2470B" w:rsidRDefault="00E2470B" w:rsidP="00D077E9">
                            <w:pPr>
                              <w:pStyle w:val="Titolo"/>
                              <w:spacing w:after="0"/>
                              <w:rPr>
                                <w:sz w:val="76"/>
                                <w:szCs w:val="76"/>
                                <w:lang w:val="en-GB" w:bidi="it-IT"/>
                              </w:rPr>
                            </w:pPr>
                            <w:r w:rsidRPr="00E2470B">
                              <w:rPr>
                                <w:sz w:val="76"/>
                                <w:szCs w:val="76"/>
                                <w:lang w:val="en-GB" w:bidi="it-IT"/>
                              </w:rPr>
                              <w:t xml:space="preserve">Test </w:t>
                            </w:r>
                            <w:r w:rsidR="002433CA">
                              <w:rPr>
                                <w:sz w:val="76"/>
                                <w:szCs w:val="76"/>
                                <w:lang w:val="en-GB" w:bidi="it-IT"/>
                              </w:rPr>
                              <w:t>Summary</w:t>
                            </w:r>
                            <w:r w:rsidR="00C20607">
                              <w:rPr>
                                <w:sz w:val="76"/>
                                <w:szCs w:val="76"/>
                                <w:lang w:val="en-GB" w:bidi="it-IT"/>
                              </w:rPr>
                              <w:t xml:space="preserve"> Report</w:t>
                            </w:r>
                          </w:p>
                          <w:p w14:paraId="1AD49BA8" w14:textId="171F2679" w:rsidR="00A567B3" w:rsidRPr="00E2470B" w:rsidRDefault="00A567B3" w:rsidP="00D077E9">
                            <w:pPr>
                              <w:pStyle w:val="Titolo"/>
                              <w:spacing w:after="0"/>
                              <w:rPr>
                                <w:sz w:val="30"/>
                                <w:szCs w:val="30"/>
                                <w:lang w:val="en-GB"/>
                              </w:rPr>
                            </w:pPr>
                            <w:r w:rsidRPr="00E2470B">
                              <w:rPr>
                                <w:sz w:val="30"/>
                                <w:szCs w:val="30"/>
                                <w:lang w:val="en-GB" w:bidi="it-IT"/>
                              </w:rPr>
                              <w:t xml:space="preserve">Anno </w:t>
                            </w:r>
                            <w:proofErr w:type="spellStart"/>
                            <w:r w:rsidRPr="00E2470B">
                              <w:rPr>
                                <w:sz w:val="30"/>
                                <w:szCs w:val="30"/>
                                <w:lang w:val="en-GB" w:bidi="it-IT"/>
                              </w:rPr>
                              <w:t>Accademico</w:t>
                            </w:r>
                            <w:proofErr w:type="spellEnd"/>
                            <w:r w:rsidRPr="00E2470B">
                              <w:rPr>
                                <w:sz w:val="30"/>
                                <w:szCs w:val="30"/>
                                <w:lang w:val="en-GB" w:bidi="it-IT"/>
                              </w:rPr>
                              <w:t xml:space="preserve"> 202</w:t>
                            </w:r>
                            <w:r w:rsidR="00C20607">
                              <w:rPr>
                                <w:sz w:val="30"/>
                                <w:szCs w:val="30"/>
                                <w:lang w:val="en-GB" w:bidi="it-IT"/>
                              </w:rPr>
                              <w:t>2</w:t>
                            </w:r>
                            <w:r w:rsidRPr="00E2470B">
                              <w:rPr>
                                <w:sz w:val="30"/>
                                <w:szCs w:val="30"/>
                                <w:lang w:val="en-GB" w:bidi="it-IT"/>
                              </w:rPr>
                              <w:t>/202</w:t>
                            </w:r>
                            <w:r w:rsidR="00C20607">
                              <w:rPr>
                                <w:sz w:val="30"/>
                                <w:szCs w:val="30"/>
                                <w:lang w:val="en-GB" w:bidi="it-IT"/>
                              </w:rPr>
                              <w:t>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9FFC9A6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3CE8D8B4" wp14:editId="4BCE3C05">
                      <wp:extent cx="1390918" cy="0"/>
                      <wp:effectExtent l="0" t="19050" r="19050" b="1905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  <w:pict>
                    <v:line id="Connettore diritto 5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separatore di testo" o:spid="_x0000_s1026" strokecolor="#082a75 [3215]" strokeweight="3pt" from="0,0" to="109.5pt,0" w14:anchorId="13D2E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4QdveYBAAApBAAADgAAAAAAAAAAAAAAAAAuAgAAZHJzL2Uyb0RvYy54bWxQSwECLQAUAAYA&#10;CAAAACEA7s9BdtYAAAACAQAADwAAAAAAAAAAAAAAAABABAAAZHJzL2Rvd25yZXYueG1sUEsFBgAA&#10;AAAEAAQA8wAAAEMFAAAAAA==&#10;">
                      <w10:anchorlock/>
                    </v:line>
                  </w:pict>
                </mc:Fallback>
              </mc:AlternateContent>
            </w:r>
          </w:p>
        </w:tc>
      </w:tr>
      <w:tr w:rsidR="00D077E9" w14:paraId="7D2B5A58" w14:textId="77777777" w:rsidTr="009F73E3">
        <w:trPr>
          <w:trHeight w:val="726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CD470C" w14:textId="3A9B14A0" w:rsidR="00D077E9" w:rsidRDefault="004D56BD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w:drawing>
                <wp:anchor distT="0" distB="0" distL="114300" distR="114300" simplePos="0" relativeHeight="251662336" behindDoc="0" locked="0" layoutInCell="1" allowOverlap="1" wp14:anchorId="5EB2ACA6" wp14:editId="1B69ADF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1454150</wp:posOffset>
                  </wp:positionV>
                  <wp:extent cx="3755390" cy="1935480"/>
                  <wp:effectExtent l="0" t="0" r="0" b="7620"/>
                  <wp:wrapSquare wrapText="bothSides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magine 9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390" cy="193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77E9" w14:paraId="437CDC01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335CAA6" w14:textId="5A66486E" w:rsidR="00D077E9" w:rsidRDefault="00000000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B938F8023E9A4B8BB68FE101AE87FA1A"/>
                </w:placeholder>
                <w15:appearance w15:val="hidden"/>
              </w:sdtPr>
              <w:sdtContent>
                <w:r w:rsidR="00A567B3" w:rsidRPr="006D6BFC">
                  <w:rPr>
                    <w:noProof/>
                    <w:sz w:val="40"/>
                    <w:szCs w:val="40"/>
                  </w:rPr>
                  <w:t>V</w:t>
                </w:r>
                <w:proofErr w:type="spellStart"/>
                <w:r w:rsidR="00A567B3" w:rsidRPr="006D6BFC">
                  <w:rPr>
                    <w:sz w:val="40"/>
                    <w:szCs w:val="40"/>
                  </w:rPr>
                  <w:t>eicHome</w:t>
                </w:r>
                <w:proofErr w:type="spellEnd"/>
              </w:sdtContent>
            </w:sdt>
          </w:p>
          <w:p w14:paraId="41ABEC57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it-IT"/>
              </w:rPr>
              <mc:AlternateContent>
                <mc:Choice Requires="wps">
                  <w:drawing>
                    <wp:inline distT="0" distB="0" distL="0" distR="0" wp14:anchorId="41E1625C" wp14:editId="7E873564">
                      <wp:extent cx="1493949" cy="0"/>
                      <wp:effectExtent l="0" t="19050" r="30480" b="19050"/>
                      <wp:docPr id="6" name="Connettore diritto 6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  <w:pict>
                    <v:line id="Connettore diritto 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separatore di testo" o:spid="_x0000_s1026" strokecolor="#082a75 [3215]" strokeweight="3pt" from="0,0" to="117.65pt,0" w14:anchorId="399197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jKhKucBAAApBAAADgAAAAAAAAAAAAAAAAAuAgAAZHJzL2Uyb0RvYy54bWxQSwECLQAU&#10;AAYACAAAACEAXfQJ4dgAAAACAQAADwAAAAAAAAAAAAAAAABBBAAAZHJzL2Rvd25yZXYueG1sUEsF&#10;BgAAAAAEAAQA8wAAAEYFAAAAAA==&#10;">
                      <w10:anchorlock/>
                    </v:line>
                  </w:pict>
                </mc:Fallback>
              </mc:AlternateContent>
            </w:r>
          </w:p>
          <w:p w14:paraId="7B969B9F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5BDD27AF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E484767" w14:textId="12E26C29" w:rsidR="00D077E9" w:rsidRDefault="00D077E9" w:rsidP="00AB02A7">
            <w:pPr>
              <w:rPr>
                <w:noProof/>
              </w:rPr>
            </w:pPr>
          </w:p>
          <w:tbl>
            <w:tblPr>
              <w:tblStyle w:val="Grigliatabella"/>
              <w:tblW w:w="5594" w:type="dxa"/>
              <w:tblLook w:val="04A0" w:firstRow="1" w:lastRow="0" w:firstColumn="1" w:lastColumn="0" w:noHBand="0" w:noVBand="1"/>
            </w:tblPr>
            <w:tblGrid>
              <w:gridCol w:w="2797"/>
              <w:gridCol w:w="2797"/>
            </w:tblGrid>
            <w:tr w:rsidR="00A567B3" w14:paraId="52006C7D" w14:textId="77777777" w:rsidTr="00A567B3">
              <w:trPr>
                <w:trHeight w:val="406"/>
              </w:trPr>
              <w:tc>
                <w:tcPr>
                  <w:tcW w:w="2797" w:type="dxa"/>
                </w:tcPr>
                <w:p w14:paraId="71709732" w14:textId="76E37CCF" w:rsidR="00A567B3" w:rsidRPr="00A567B3" w:rsidRDefault="006D6BFC" w:rsidP="002433CA">
                  <w:pPr>
                    <w:framePr w:hSpace="180" w:wrap="around" w:vAnchor="text" w:hAnchor="margin" w:y="-7"/>
                    <w:rPr>
                      <w:noProof/>
                      <w:sz w:val="40"/>
                      <w:szCs w:val="40"/>
                    </w:rPr>
                  </w:pPr>
                  <w:r>
                    <w:rPr>
                      <w:noProof/>
                      <w:sz w:val="40"/>
                      <w:szCs w:val="40"/>
                    </w:rPr>
                    <w:t>Autore</w:t>
                  </w:r>
                </w:p>
              </w:tc>
              <w:tc>
                <w:tcPr>
                  <w:tcW w:w="2797" w:type="dxa"/>
                </w:tcPr>
                <w:p w14:paraId="07653DCC" w14:textId="0091D1A2" w:rsidR="00A567B3" w:rsidRPr="006D6BFC" w:rsidRDefault="006D6BFC" w:rsidP="002433CA">
                  <w:pPr>
                    <w:framePr w:hSpace="180" w:wrap="around" w:vAnchor="text" w:hAnchor="margin" w:y="-7"/>
                    <w:rPr>
                      <w:noProof/>
                      <w:sz w:val="40"/>
                      <w:szCs w:val="40"/>
                    </w:rPr>
                  </w:pPr>
                  <w:r w:rsidRPr="006D6BFC">
                    <w:rPr>
                      <w:noProof/>
                      <w:sz w:val="40"/>
                      <w:szCs w:val="40"/>
                    </w:rPr>
                    <w:t>M</w:t>
                  </w:r>
                  <w:r>
                    <w:rPr>
                      <w:noProof/>
                      <w:sz w:val="40"/>
                      <w:szCs w:val="40"/>
                    </w:rPr>
                    <w:t>atricola</w:t>
                  </w:r>
                </w:p>
              </w:tc>
            </w:tr>
            <w:tr w:rsidR="00A567B3" w14:paraId="17DDCEEE" w14:textId="77777777" w:rsidTr="00A567B3">
              <w:trPr>
                <w:trHeight w:val="396"/>
              </w:trPr>
              <w:tc>
                <w:tcPr>
                  <w:tcW w:w="2797" w:type="dxa"/>
                </w:tcPr>
                <w:p w14:paraId="754EC5C8" w14:textId="774727F2" w:rsidR="00A567B3" w:rsidRPr="006D6BFC" w:rsidRDefault="006D6BFC" w:rsidP="002433CA">
                  <w:pPr>
                    <w:framePr w:hSpace="180" w:wrap="around" w:vAnchor="text" w:hAnchor="margin" w:y="-7"/>
                    <w:rPr>
                      <w:noProof/>
                      <w:sz w:val="30"/>
                      <w:szCs w:val="30"/>
                    </w:rPr>
                  </w:pPr>
                  <w:r>
                    <w:rPr>
                      <w:noProof/>
                      <w:sz w:val="30"/>
                      <w:szCs w:val="30"/>
                    </w:rPr>
                    <w:t>Michele Del Mastro</w:t>
                  </w:r>
                </w:p>
              </w:tc>
              <w:tc>
                <w:tcPr>
                  <w:tcW w:w="2797" w:type="dxa"/>
                </w:tcPr>
                <w:p w14:paraId="6A0689B5" w14:textId="5D6C0D5C" w:rsidR="00A567B3" w:rsidRPr="006D6BFC" w:rsidRDefault="006D6BFC" w:rsidP="002433CA">
                  <w:pPr>
                    <w:framePr w:hSpace="180" w:wrap="around" w:vAnchor="text" w:hAnchor="margin" w:y="-7"/>
                    <w:rPr>
                      <w:noProof/>
                      <w:sz w:val="30"/>
                      <w:szCs w:val="30"/>
                    </w:rPr>
                  </w:pPr>
                  <w:r w:rsidRPr="006D6BFC">
                    <w:rPr>
                      <w:noProof/>
                      <w:sz w:val="30"/>
                      <w:szCs w:val="30"/>
                    </w:rPr>
                    <w:t>0512108937</w:t>
                  </w:r>
                </w:p>
              </w:tc>
            </w:tr>
            <w:tr w:rsidR="00A567B3" w14:paraId="10AD00C6" w14:textId="77777777" w:rsidTr="00A567B3">
              <w:trPr>
                <w:trHeight w:val="406"/>
              </w:trPr>
              <w:tc>
                <w:tcPr>
                  <w:tcW w:w="2797" w:type="dxa"/>
                </w:tcPr>
                <w:p w14:paraId="335842B3" w14:textId="2B157588" w:rsidR="00A567B3" w:rsidRPr="006D6BFC" w:rsidRDefault="006D6BFC" w:rsidP="002433CA">
                  <w:pPr>
                    <w:framePr w:hSpace="180" w:wrap="around" w:vAnchor="text" w:hAnchor="margin" w:y="-7"/>
                    <w:rPr>
                      <w:noProof/>
                      <w:sz w:val="30"/>
                      <w:szCs w:val="30"/>
                    </w:rPr>
                  </w:pPr>
                  <w:r>
                    <w:rPr>
                      <w:noProof/>
                      <w:sz w:val="30"/>
                      <w:szCs w:val="30"/>
                    </w:rPr>
                    <w:t>Armando Imbimbo</w:t>
                  </w:r>
                </w:p>
              </w:tc>
              <w:tc>
                <w:tcPr>
                  <w:tcW w:w="2797" w:type="dxa"/>
                </w:tcPr>
                <w:p w14:paraId="5C039661" w14:textId="7B681F1A" w:rsidR="00A567B3" w:rsidRPr="006D6BFC" w:rsidRDefault="006D6BFC" w:rsidP="002433CA">
                  <w:pPr>
                    <w:framePr w:hSpace="180" w:wrap="around" w:vAnchor="text" w:hAnchor="margin" w:y="-7"/>
                    <w:rPr>
                      <w:noProof/>
                      <w:sz w:val="30"/>
                      <w:szCs w:val="30"/>
                    </w:rPr>
                  </w:pPr>
                  <w:r>
                    <w:rPr>
                      <w:noProof/>
                      <w:sz w:val="30"/>
                      <w:szCs w:val="30"/>
                    </w:rPr>
                    <w:t>0512106867</w:t>
                  </w:r>
                </w:p>
              </w:tc>
            </w:tr>
            <w:tr w:rsidR="00A567B3" w14:paraId="1FF9C6C3" w14:textId="77777777" w:rsidTr="00A567B3">
              <w:trPr>
                <w:trHeight w:val="396"/>
              </w:trPr>
              <w:tc>
                <w:tcPr>
                  <w:tcW w:w="2797" w:type="dxa"/>
                </w:tcPr>
                <w:p w14:paraId="5803773B" w14:textId="0317B34C" w:rsidR="00A567B3" w:rsidRPr="006D6BFC" w:rsidRDefault="006D6BFC" w:rsidP="002433CA">
                  <w:pPr>
                    <w:framePr w:hSpace="180" w:wrap="around" w:vAnchor="text" w:hAnchor="margin" w:y="-7"/>
                    <w:rPr>
                      <w:noProof/>
                      <w:sz w:val="30"/>
                      <w:szCs w:val="30"/>
                    </w:rPr>
                  </w:pPr>
                  <w:r w:rsidRPr="006D6BFC">
                    <w:rPr>
                      <w:noProof/>
                      <w:sz w:val="30"/>
                      <w:szCs w:val="30"/>
                    </w:rPr>
                    <w:t>Giuseppe Sabia</w:t>
                  </w:r>
                </w:p>
              </w:tc>
              <w:tc>
                <w:tcPr>
                  <w:tcW w:w="2797" w:type="dxa"/>
                </w:tcPr>
                <w:p w14:paraId="18020155" w14:textId="09C08F0F" w:rsidR="00A567B3" w:rsidRPr="006D6BFC" w:rsidRDefault="006D6BFC" w:rsidP="002433CA">
                  <w:pPr>
                    <w:framePr w:hSpace="180" w:wrap="around" w:vAnchor="text" w:hAnchor="margin" w:y="-7"/>
                    <w:rPr>
                      <w:noProof/>
                      <w:sz w:val="30"/>
                      <w:szCs w:val="30"/>
                    </w:rPr>
                  </w:pPr>
                  <w:r w:rsidRPr="006D6BFC">
                    <w:rPr>
                      <w:noProof/>
                      <w:sz w:val="30"/>
                      <w:szCs w:val="30"/>
                    </w:rPr>
                    <w:t>051210</w:t>
                  </w:r>
                  <w:r>
                    <w:rPr>
                      <w:noProof/>
                      <w:sz w:val="30"/>
                      <w:szCs w:val="30"/>
                    </w:rPr>
                    <w:t>6468</w:t>
                  </w:r>
                </w:p>
              </w:tc>
            </w:tr>
          </w:tbl>
          <w:p w14:paraId="76B972FA" w14:textId="77777777" w:rsidR="00D077E9" w:rsidRPr="00D86945" w:rsidRDefault="00D077E9" w:rsidP="00A567B3">
            <w:pPr>
              <w:rPr>
                <w:noProof/>
                <w:sz w:val="10"/>
                <w:szCs w:val="10"/>
              </w:rPr>
            </w:pPr>
          </w:p>
        </w:tc>
      </w:tr>
    </w:tbl>
    <w:p w14:paraId="2810DD85" w14:textId="135C0995" w:rsidR="00D077E9" w:rsidRDefault="004D56BD">
      <w:pPr>
        <w:spacing w:after="200"/>
        <w:rPr>
          <w:noProof/>
        </w:rPr>
      </w:pPr>
      <w:r w:rsidRPr="00D967AC">
        <w:rPr>
          <w:noProof/>
          <w:lang w:bidi="it-IT"/>
        </w:rPr>
        <w:drawing>
          <wp:anchor distT="0" distB="0" distL="114300" distR="114300" simplePos="0" relativeHeight="251661312" behindDoc="0" locked="0" layoutInCell="1" allowOverlap="1" wp14:anchorId="24183298" wp14:editId="462DDEBC">
            <wp:simplePos x="0" y="0"/>
            <wp:positionH relativeFrom="column">
              <wp:posOffset>-579120</wp:posOffset>
            </wp:positionH>
            <wp:positionV relativeFrom="paragraph">
              <wp:posOffset>8637270</wp:posOffset>
            </wp:positionV>
            <wp:extent cx="1089660" cy="864870"/>
            <wp:effectExtent l="0" t="0" r="0" b="0"/>
            <wp:wrapNone/>
            <wp:docPr id="12" name="Elemento gra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a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E9CC07D" wp14:editId="1BDF49B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<w:pict>
              <v:rect id="Rettangolo 2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lt="rettangolo colorato" o:spid="_x0000_s1026" fillcolor="#34aba2 [3206]" stroked="f" strokeweight="2pt" w14:anchorId="138613B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">
                <w10:wrap anchory="page"/>
              </v:rect>
            </w:pict>
          </mc:Fallback>
        </mc:AlternateContent>
      </w:r>
      <w:r w:rsidR="00D077E9">
        <w:rPr>
          <w:noProof/>
          <w:lang w:bidi="it-IT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-166654329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DE6EB38" w14:textId="59B85931" w:rsidR="004519CC" w:rsidRDefault="004519CC">
          <w:pPr>
            <w:pStyle w:val="Titolosommario"/>
          </w:pPr>
          <w:r>
            <w:t>Sommario</w:t>
          </w:r>
        </w:p>
        <w:p w14:paraId="76149A5E" w14:textId="36716387" w:rsidR="00221106" w:rsidRDefault="004519CC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693597" w:history="1">
            <w:r w:rsidR="00221106" w:rsidRPr="00194620">
              <w:rPr>
                <w:rStyle w:val="Collegamentoipertestuale"/>
                <w:noProof/>
                <w:lang w:bidi="it-IT"/>
              </w:rPr>
              <w:t>Introduzione</w:t>
            </w:r>
            <w:r w:rsidR="00221106">
              <w:rPr>
                <w:noProof/>
                <w:webHidden/>
              </w:rPr>
              <w:tab/>
            </w:r>
            <w:r w:rsidR="00221106">
              <w:rPr>
                <w:noProof/>
                <w:webHidden/>
              </w:rPr>
              <w:fldChar w:fldCharType="begin"/>
            </w:r>
            <w:r w:rsidR="00221106">
              <w:rPr>
                <w:noProof/>
                <w:webHidden/>
              </w:rPr>
              <w:instrText xml:space="preserve"> PAGEREF _Toc122693597 \h </w:instrText>
            </w:r>
            <w:r w:rsidR="00221106">
              <w:rPr>
                <w:noProof/>
                <w:webHidden/>
              </w:rPr>
            </w:r>
            <w:r w:rsidR="00221106">
              <w:rPr>
                <w:noProof/>
                <w:webHidden/>
              </w:rPr>
              <w:fldChar w:fldCharType="separate"/>
            </w:r>
            <w:r w:rsidR="00221106">
              <w:rPr>
                <w:noProof/>
                <w:webHidden/>
              </w:rPr>
              <w:t>3</w:t>
            </w:r>
            <w:r w:rsidR="00221106">
              <w:rPr>
                <w:noProof/>
                <w:webHidden/>
              </w:rPr>
              <w:fldChar w:fldCharType="end"/>
            </w:r>
          </w:hyperlink>
        </w:p>
        <w:p w14:paraId="0F72FE17" w14:textId="44AB0DF5" w:rsidR="00221106" w:rsidRDefault="00221106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22693598" w:history="1">
            <w:r w:rsidRPr="00194620">
              <w:rPr>
                <w:rStyle w:val="Collegamentoipertestuale"/>
                <w:bCs/>
                <w:noProof/>
                <w:lang w:bidi="it-IT"/>
              </w:rPr>
              <w:t>Relazione con altri documenti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_Toc122693598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A683C" w14:textId="62E2479F" w:rsidR="00221106" w:rsidRDefault="00221106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22693599" w:history="1">
            <w:r w:rsidRPr="00194620">
              <w:rPr>
                <w:rStyle w:val="Collegamentoipertestuale"/>
                <w:bCs/>
                <w:noProof/>
                <w:lang w:bidi="it-IT"/>
              </w:rPr>
              <w:t>AcquistoDAO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_Toc122693599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DA242" w14:textId="6C840387" w:rsidR="00221106" w:rsidRDefault="00221106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22693600" w:history="1">
            <w:r w:rsidRPr="00194620">
              <w:rPr>
                <w:rStyle w:val="Collegamentoipertestuale"/>
                <w:bCs/>
                <w:noProof/>
                <w:lang w:bidi="it-IT"/>
              </w:rPr>
              <w:t>DoUpdateSaldoDAO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_Toc122693600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69D5C" w14:textId="25FB38D3" w:rsidR="00221106" w:rsidRDefault="00221106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22693601" w:history="1">
            <w:r w:rsidRPr="00194620">
              <w:rPr>
                <w:rStyle w:val="Collegamentoipertestuale"/>
                <w:bCs/>
                <w:noProof/>
                <w:lang w:bidi="it-IT"/>
              </w:rPr>
              <w:t>LoginDAO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_Toc122693601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FB507" w14:textId="4DFF4CE2" w:rsidR="00221106" w:rsidRDefault="00221106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22693602" w:history="1">
            <w:r w:rsidRPr="00194620">
              <w:rPr>
                <w:rStyle w:val="Collegamentoipertestuale"/>
                <w:bCs/>
                <w:noProof/>
                <w:lang w:bidi="it-IT"/>
              </w:rPr>
              <w:t>RegistrazioneDAO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_Toc122693602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0A8E1" w14:textId="0F4D8885" w:rsidR="00221106" w:rsidRDefault="00221106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22693603" w:history="1">
            <w:r w:rsidRPr="00194620">
              <w:rPr>
                <w:rStyle w:val="Collegamentoipertestuale"/>
                <w:bCs/>
                <w:noProof/>
                <w:lang w:bidi="it-IT"/>
              </w:rPr>
              <w:t>AcquistoServlet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_Toc122693603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BA9AF" w14:textId="4E6B8752" w:rsidR="00221106" w:rsidRDefault="00221106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22693604" w:history="1">
            <w:r w:rsidRPr="00194620">
              <w:rPr>
                <w:rStyle w:val="Collegamentoipertestuale"/>
                <w:bCs/>
                <w:noProof/>
                <w:lang w:bidi="it-IT"/>
              </w:rPr>
              <w:t>RegisterServlet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_Toc122693604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998C7" w14:textId="2E3FC88F" w:rsidR="00221106" w:rsidRDefault="00221106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22693605" w:history="1">
            <w:r w:rsidRPr="00194620">
              <w:rPr>
                <w:rStyle w:val="Collegamentoipertestuale"/>
                <w:bCs/>
                <w:noProof/>
                <w:lang w:bidi="it-IT"/>
              </w:rPr>
              <w:t>AcqustoTest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_Toc122693605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71450" w14:textId="0A1912C2" w:rsidR="00221106" w:rsidRDefault="00221106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22693606" w:history="1">
            <w:r w:rsidRPr="00194620">
              <w:rPr>
                <w:rStyle w:val="Collegamentoipertestuale"/>
                <w:bCs/>
                <w:noProof/>
                <w:lang w:bidi="it-IT"/>
              </w:rPr>
              <w:t>EliminaVeicoloTest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_Toc122693606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30B05" w14:textId="674AB9E1" w:rsidR="00221106" w:rsidRDefault="00221106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22693607" w:history="1">
            <w:r w:rsidRPr="00194620">
              <w:rPr>
                <w:rStyle w:val="Collegamentoipertestuale"/>
                <w:bCs/>
                <w:noProof/>
                <w:lang w:bidi="it-IT"/>
              </w:rPr>
              <w:t>RegistrazioneTest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_Toc122693607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A7D03" w14:textId="737AF1AB" w:rsidR="00221106" w:rsidRDefault="00221106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22693608" w:history="1">
            <w:r w:rsidRPr="00194620">
              <w:rPr>
                <w:rStyle w:val="Collegamentoipertestuale"/>
                <w:bCs/>
                <w:noProof/>
                <w:lang w:bidi="it-IT"/>
              </w:rPr>
              <w:t>RicaricaSaldoTest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_Toc122693608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A9FCE" w14:textId="446A866D" w:rsidR="004519CC" w:rsidRDefault="004519CC">
          <w:r>
            <w:rPr>
              <w:bCs/>
            </w:rPr>
            <w:fldChar w:fldCharType="end"/>
          </w:r>
        </w:p>
      </w:sdtContent>
    </w:sdt>
    <w:p w14:paraId="052A235D" w14:textId="77777777" w:rsidR="002433CA" w:rsidRDefault="00275CB6" w:rsidP="002433CA">
      <w:pPr>
        <w:spacing w:after="200"/>
        <w:rPr>
          <w:noProof/>
          <w:lang w:bidi="it-IT"/>
        </w:rPr>
      </w:pPr>
      <w:r>
        <w:rPr>
          <w:noProof/>
          <w:lang w:bidi="it-IT"/>
        </w:rPr>
        <w:br w:type="page"/>
      </w:r>
    </w:p>
    <w:p w14:paraId="2EFC6CD9" w14:textId="4E83509C" w:rsidR="002433CA" w:rsidRDefault="002433CA" w:rsidP="002433CA">
      <w:pPr>
        <w:pStyle w:val="Titolo1"/>
        <w:rPr>
          <w:noProof/>
          <w:lang w:bidi="it-IT"/>
        </w:rPr>
      </w:pPr>
      <w:bookmarkStart w:id="0" w:name="_Toc122693597"/>
      <w:r>
        <w:rPr>
          <w:noProof/>
          <w:lang w:bidi="it-IT"/>
        </w:rPr>
        <w:lastRenderedPageBreak/>
        <w:t>Introduzione</w:t>
      </w:r>
      <w:bookmarkEnd w:id="0"/>
    </w:p>
    <w:p w14:paraId="253233D5" w14:textId="5F38A880" w:rsidR="002433CA" w:rsidRPr="002433CA" w:rsidRDefault="002433CA" w:rsidP="002433CA">
      <w:pPr>
        <w:spacing w:after="200"/>
        <w:rPr>
          <w:b w:val="0"/>
          <w:bCs/>
          <w:noProof/>
          <w:lang w:bidi="it-IT"/>
        </w:rPr>
      </w:pPr>
      <w:r w:rsidRPr="002433CA">
        <w:rPr>
          <w:b w:val="0"/>
          <w:bCs/>
          <w:noProof/>
          <w:lang w:bidi="it-IT"/>
        </w:rPr>
        <w:t>In questo documento verranno aggiunti alcuni screen dei codici riguardanti i test effettuati,</w:t>
      </w:r>
      <w:r>
        <w:rPr>
          <w:b w:val="0"/>
          <w:bCs/>
          <w:noProof/>
          <w:lang w:bidi="it-IT"/>
        </w:rPr>
        <w:t xml:space="preserve"> </w:t>
      </w:r>
      <w:r w:rsidRPr="002433CA">
        <w:rPr>
          <w:b w:val="0"/>
          <w:bCs/>
          <w:noProof/>
          <w:lang w:bidi="it-IT"/>
        </w:rPr>
        <w:t>inoltre essi sono divisi in DAO</w:t>
      </w:r>
      <w:r>
        <w:rPr>
          <w:b w:val="0"/>
          <w:bCs/>
          <w:noProof/>
          <w:lang w:bidi="it-IT"/>
        </w:rPr>
        <w:t>,</w:t>
      </w:r>
      <w:r w:rsidRPr="002433CA">
        <w:rPr>
          <w:b w:val="0"/>
          <w:bCs/>
          <w:noProof/>
          <w:lang w:bidi="it-IT"/>
        </w:rPr>
        <w:t xml:space="preserve"> </w:t>
      </w:r>
      <w:r>
        <w:rPr>
          <w:b w:val="0"/>
          <w:bCs/>
          <w:noProof/>
          <w:lang w:bidi="it-IT"/>
        </w:rPr>
        <w:t xml:space="preserve"> </w:t>
      </w:r>
      <w:r w:rsidRPr="002433CA">
        <w:rPr>
          <w:b w:val="0"/>
          <w:bCs/>
          <w:noProof/>
          <w:lang w:bidi="it-IT"/>
        </w:rPr>
        <w:t>Servlet e testing effettuati con selenium</w:t>
      </w:r>
      <w:r>
        <w:rPr>
          <w:b w:val="0"/>
          <w:bCs/>
          <w:noProof/>
          <w:lang w:bidi="it-IT"/>
        </w:rPr>
        <w:t>.</w:t>
      </w:r>
    </w:p>
    <w:p w14:paraId="21CF9594" w14:textId="77777777" w:rsidR="002433CA" w:rsidRDefault="002433CA" w:rsidP="002433CA">
      <w:pPr>
        <w:spacing w:after="200"/>
        <w:rPr>
          <w:noProof/>
          <w:lang w:bidi="it-IT"/>
        </w:rPr>
      </w:pPr>
    </w:p>
    <w:p w14:paraId="1FFEC9D7" w14:textId="77777777" w:rsidR="002433CA" w:rsidRDefault="002433CA" w:rsidP="002433CA">
      <w:pPr>
        <w:spacing w:after="200"/>
        <w:rPr>
          <w:noProof/>
          <w:lang w:bidi="it-IT"/>
        </w:rPr>
      </w:pPr>
    </w:p>
    <w:p w14:paraId="56992C5C" w14:textId="77777777" w:rsidR="002433CA" w:rsidRDefault="002433CA" w:rsidP="002433CA">
      <w:pPr>
        <w:spacing w:after="200"/>
        <w:rPr>
          <w:noProof/>
          <w:lang w:bidi="it-IT"/>
        </w:rPr>
      </w:pPr>
    </w:p>
    <w:p w14:paraId="2B8F704E" w14:textId="77777777" w:rsidR="002433CA" w:rsidRPr="002433CA" w:rsidRDefault="002433CA" w:rsidP="002433CA">
      <w:pPr>
        <w:pStyle w:val="Titolo2"/>
        <w:rPr>
          <w:b/>
          <w:bCs/>
          <w:noProof/>
          <w:lang w:bidi="it-IT"/>
        </w:rPr>
      </w:pPr>
      <w:bookmarkStart w:id="1" w:name="_Toc122693598"/>
      <w:r w:rsidRPr="002433CA">
        <w:rPr>
          <w:b/>
          <w:bCs/>
          <w:noProof/>
          <w:lang w:bidi="it-IT"/>
        </w:rPr>
        <w:t>Relazione con altri documenti</w:t>
      </w:r>
      <w:bookmarkEnd w:id="1"/>
    </w:p>
    <w:p w14:paraId="3700F519" w14:textId="6C632F11" w:rsidR="002433CA" w:rsidRDefault="002433CA" w:rsidP="002433CA">
      <w:pPr>
        <w:spacing w:after="200"/>
        <w:rPr>
          <w:b w:val="0"/>
          <w:bCs/>
          <w:noProof/>
          <w:lang w:bidi="it-IT"/>
        </w:rPr>
      </w:pPr>
      <w:r>
        <w:rPr>
          <w:noProof/>
          <w:lang w:bidi="it-IT"/>
        </w:rPr>
        <w:t xml:space="preserve"> </w:t>
      </w:r>
      <w:r w:rsidRPr="002433CA">
        <w:rPr>
          <w:b w:val="0"/>
          <w:bCs/>
          <w:noProof/>
          <w:lang w:bidi="it-IT"/>
        </w:rPr>
        <w:t>C</w:t>
      </w:r>
      <w:r w:rsidRPr="002433CA">
        <w:rPr>
          <w:b w:val="0"/>
          <w:bCs/>
          <w:noProof/>
          <w:lang w:bidi="it-IT"/>
        </w:rPr>
        <w:t>ome detto nei precedenti documenti Test Plan</w:t>
      </w:r>
      <w:r>
        <w:rPr>
          <w:b w:val="0"/>
          <w:bCs/>
          <w:noProof/>
          <w:lang w:bidi="it-IT"/>
        </w:rPr>
        <w:t xml:space="preserve"> e nel Test Execution Report abbiamo utilizzato per i testing la tecnica Black-Box e White-Box.</w:t>
      </w:r>
    </w:p>
    <w:p w14:paraId="341180CF" w14:textId="1E8752C1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487E6984" w14:textId="34A2B7A8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616C858A" w14:textId="1B4BF359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4BC36C9B" w14:textId="232A56E5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2A5447D7" w14:textId="7E54C2DE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14C4AE98" w14:textId="586ABF14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12315582" w14:textId="09AA1DA5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5E3FE602" w14:textId="5467B4DD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29926FD5" w14:textId="71D90748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2DF94B3F" w14:textId="4FC86D8D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571FA6DE" w14:textId="74517B05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74E96FFD" w14:textId="3A7A42CF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7F61C973" w14:textId="657A4134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1E244E9F" w14:textId="71E8DE5C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0DA75CE5" w14:textId="68A37F33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57121958" w14:textId="50BA7C23" w:rsidR="002433CA" w:rsidRDefault="00221106" w:rsidP="00221106">
      <w:pPr>
        <w:pStyle w:val="Titolo2"/>
        <w:rPr>
          <w:b/>
          <w:bCs/>
          <w:noProof/>
          <w:lang w:bidi="it-IT"/>
        </w:rPr>
      </w:pPr>
      <w:bookmarkStart w:id="2" w:name="_Toc122693599"/>
      <w:r>
        <w:rPr>
          <w:b/>
          <w:bCs/>
          <w:noProof/>
          <w:lang w:bidi="it-IT"/>
        </w:rPr>
        <w:lastRenderedPageBreak/>
        <w:t>AcquistoDAO</w:t>
      </w:r>
      <w:bookmarkEnd w:id="2"/>
    </w:p>
    <w:p w14:paraId="1D3922FC" w14:textId="0FCF46E1" w:rsidR="00221106" w:rsidRPr="00221106" w:rsidRDefault="00221106" w:rsidP="00221106">
      <w:pPr>
        <w:rPr>
          <w:lang w:bidi="it-IT"/>
        </w:rPr>
      </w:pPr>
      <w:r>
        <w:rPr>
          <w:noProof/>
          <w:lang w:bidi="it-IT"/>
        </w:rPr>
        <w:drawing>
          <wp:inline distT="0" distB="0" distL="0" distR="0" wp14:anchorId="173E9DF5" wp14:editId="10F48642">
            <wp:extent cx="6372225" cy="4191000"/>
            <wp:effectExtent l="0" t="0" r="9525" b="0"/>
            <wp:docPr id="324863442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D5F02" w14:textId="7E42BD91" w:rsidR="00221106" w:rsidRDefault="00221106" w:rsidP="00221106">
      <w:pPr>
        <w:rPr>
          <w:noProof/>
          <w:lang w:bidi="it-IT"/>
        </w:rPr>
      </w:pPr>
    </w:p>
    <w:p w14:paraId="146E1F32" w14:textId="77777777" w:rsidR="00221106" w:rsidRDefault="00221106" w:rsidP="00221106">
      <w:pPr>
        <w:rPr>
          <w:b w:val="0"/>
          <w:bCs/>
          <w:noProof/>
          <w:lang w:bidi="it-IT"/>
        </w:rPr>
      </w:pPr>
    </w:p>
    <w:p w14:paraId="6BDDA96F" w14:textId="77777777" w:rsidR="00221106" w:rsidRDefault="00221106" w:rsidP="00221106">
      <w:pPr>
        <w:rPr>
          <w:b w:val="0"/>
          <w:bCs/>
          <w:noProof/>
          <w:lang w:bidi="it-IT"/>
        </w:rPr>
      </w:pPr>
    </w:p>
    <w:p w14:paraId="463BB4C2" w14:textId="77777777" w:rsidR="00221106" w:rsidRDefault="00221106" w:rsidP="00221106">
      <w:pPr>
        <w:rPr>
          <w:b w:val="0"/>
          <w:bCs/>
          <w:noProof/>
          <w:lang w:bidi="it-IT"/>
        </w:rPr>
      </w:pPr>
    </w:p>
    <w:p w14:paraId="387615B5" w14:textId="77777777" w:rsidR="00221106" w:rsidRDefault="00221106" w:rsidP="00221106">
      <w:pPr>
        <w:rPr>
          <w:b w:val="0"/>
          <w:bCs/>
          <w:noProof/>
          <w:lang w:bidi="it-IT"/>
        </w:rPr>
      </w:pPr>
    </w:p>
    <w:p w14:paraId="16073D2F" w14:textId="537AC50A" w:rsidR="00221106" w:rsidRDefault="00221106" w:rsidP="00221106">
      <w:pPr>
        <w:rPr>
          <w:b w:val="0"/>
          <w:bCs/>
          <w:noProof/>
          <w:lang w:bidi="it-IT"/>
        </w:rPr>
      </w:pPr>
    </w:p>
    <w:p w14:paraId="27E60320" w14:textId="3E12AB15" w:rsidR="00221106" w:rsidRDefault="00221106" w:rsidP="00221106">
      <w:pPr>
        <w:rPr>
          <w:b w:val="0"/>
          <w:bCs/>
          <w:noProof/>
          <w:lang w:bidi="it-IT"/>
        </w:rPr>
      </w:pPr>
    </w:p>
    <w:p w14:paraId="6D3A10E7" w14:textId="67A76AAC" w:rsidR="00221106" w:rsidRDefault="00221106" w:rsidP="00221106">
      <w:pPr>
        <w:rPr>
          <w:b w:val="0"/>
          <w:bCs/>
          <w:noProof/>
          <w:lang w:bidi="it-IT"/>
        </w:rPr>
      </w:pPr>
    </w:p>
    <w:p w14:paraId="1CB432F6" w14:textId="4813BF1D" w:rsidR="00221106" w:rsidRDefault="00221106" w:rsidP="00221106">
      <w:pPr>
        <w:rPr>
          <w:b w:val="0"/>
          <w:bCs/>
          <w:noProof/>
          <w:lang w:bidi="it-IT"/>
        </w:rPr>
      </w:pPr>
    </w:p>
    <w:p w14:paraId="38979AC5" w14:textId="2B194C3D" w:rsidR="00221106" w:rsidRDefault="00221106" w:rsidP="00221106">
      <w:pPr>
        <w:rPr>
          <w:b w:val="0"/>
          <w:bCs/>
          <w:noProof/>
          <w:lang w:bidi="it-IT"/>
        </w:rPr>
      </w:pPr>
    </w:p>
    <w:p w14:paraId="048E7D61" w14:textId="696CB512" w:rsidR="00221106" w:rsidRDefault="00221106" w:rsidP="00221106">
      <w:pPr>
        <w:rPr>
          <w:b w:val="0"/>
          <w:bCs/>
          <w:noProof/>
          <w:lang w:bidi="it-IT"/>
        </w:rPr>
      </w:pPr>
    </w:p>
    <w:p w14:paraId="0A6B74A5" w14:textId="57669024" w:rsidR="00221106" w:rsidRDefault="00221106" w:rsidP="00221106">
      <w:pPr>
        <w:rPr>
          <w:b w:val="0"/>
          <w:bCs/>
          <w:noProof/>
          <w:lang w:bidi="it-IT"/>
        </w:rPr>
      </w:pPr>
    </w:p>
    <w:p w14:paraId="14B4A9BF" w14:textId="71E0B0BE" w:rsidR="00221106" w:rsidRDefault="00221106" w:rsidP="00221106">
      <w:pPr>
        <w:rPr>
          <w:b w:val="0"/>
          <w:bCs/>
          <w:noProof/>
          <w:lang w:bidi="it-IT"/>
        </w:rPr>
      </w:pPr>
    </w:p>
    <w:p w14:paraId="53E9573E" w14:textId="39C4C6DB" w:rsidR="00221106" w:rsidRDefault="00221106" w:rsidP="00221106">
      <w:pPr>
        <w:rPr>
          <w:b w:val="0"/>
          <w:bCs/>
          <w:noProof/>
          <w:lang w:bidi="it-IT"/>
        </w:rPr>
      </w:pPr>
    </w:p>
    <w:p w14:paraId="4D0D9786" w14:textId="1D7AD2F6" w:rsidR="00221106" w:rsidRDefault="00221106" w:rsidP="00221106">
      <w:pPr>
        <w:rPr>
          <w:b w:val="0"/>
          <w:bCs/>
          <w:noProof/>
          <w:lang w:bidi="it-IT"/>
        </w:rPr>
      </w:pPr>
    </w:p>
    <w:p w14:paraId="0BFBF4B2" w14:textId="5BE71586" w:rsidR="00221106" w:rsidRDefault="00221106" w:rsidP="00221106">
      <w:pPr>
        <w:rPr>
          <w:b w:val="0"/>
          <w:bCs/>
          <w:noProof/>
          <w:lang w:bidi="it-IT"/>
        </w:rPr>
      </w:pPr>
    </w:p>
    <w:p w14:paraId="6E790D84" w14:textId="3508619D" w:rsidR="00221106" w:rsidRDefault="00221106" w:rsidP="00221106">
      <w:pPr>
        <w:rPr>
          <w:lang w:bidi="it-IT"/>
        </w:rPr>
      </w:pPr>
    </w:p>
    <w:p w14:paraId="1D9583CD" w14:textId="0BEE190E" w:rsidR="00221106" w:rsidRDefault="00221106" w:rsidP="00221106">
      <w:pPr>
        <w:rPr>
          <w:lang w:bidi="it-IT"/>
        </w:rPr>
      </w:pPr>
    </w:p>
    <w:p w14:paraId="4843EFCC" w14:textId="651803D4" w:rsidR="00221106" w:rsidRDefault="00221106" w:rsidP="00221106">
      <w:pPr>
        <w:pStyle w:val="Titolo2"/>
        <w:rPr>
          <w:b/>
          <w:bCs/>
          <w:lang w:bidi="it-IT"/>
        </w:rPr>
      </w:pPr>
      <w:bookmarkStart w:id="3" w:name="_Toc122693600"/>
      <w:proofErr w:type="spellStart"/>
      <w:r w:rsidRPr="00221106">
        <w:rPr>
          <w:b/>
          <w:bCs/>
          <w:lang w:bidi="it-IT"/>
        </w:rPr>
        <w:t>DoUpdateSaldoDAO</w:t>
      </w:r>
      <w:bookmarkEnd w:id="3"/>
      <w:proofErr w:type="spellEnd"/>
    </w:p>
    <w:p w14:paraId="6557CFA1" w14:textId="2A5A79F6" w:rsidR="00221106" w:rsidRDefault="00221106" w:rsidP="00221106">
      <w:pPr>
        <w:rPr>
          <w:lang w:bidi="it-IT"/>
        </w:rPr>
      </w:pPr>
      <w:r>
        <w:rPr>
          <w:noProof/>
          <w:lang w:bidi="it-IT"/>
        </w:rPr>
        <w:drawing>
          <wp:inline distT="0" distB="0" distL="0" distR="0" wp14:anchorId="401F2A4C" wp14:editId="2E5309C6">
            <wp:extent cx="6372225" cy="4057650"/>
            <wp:effectExtent l="0" t="0" r="9525" b="0"/>
            <wp:docPr id="109902520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58C36" w14:textId="5F7E339D" w:rsidR="00221106" w:rsidRDefault="00221106" w:rsidP="00221106">
      <w:pPr>
        <w:rPr>
          <w:lang w:bidi="it-IT"/>
        </w:rPr>
      </w:pPr>
    </w:p>
    <w:p w14:paraId="078EE8DA" w14:textId="5732BEC1" w:rsidR="00221106" w:rsidRDefault="00221106" w:rsidP="00221106">
      <w:pPr>
        <w:pStyle w:val="Titolo2"/>
        <w:rPr>
          <w:b/>
          <w:bCs/>
          <w:lang w:bidi="it-IT"/>
        </w:rPr>
      </w:pPr>
      <w:bookmarkStart w:id="4" w:name="_Toc122693601"/>
      <w:proofErr w:type="spellStart"/>
      <w:r w:rsidRPr="00221106">
        <w:rPr>
          <w:b/>
          <w:bCs/>
          <w:lang w:bidi="it-IT"/>
        </w:rPr>
        <w:lastRenderedPageBreak/>
        <w:t>LoginDAO</w:t>
      </w:r>
      <w:bookmarkEnd w:id="4"/>
      <w:proofErr w:type="spellEnd"/>
    </w:p>
    <w:p w14:paraId="50CCD35F" w14:textId="081BAC3B" w:rsidR="00221106" w:rsidRPr="00221106" w:rsidRDefault="00221106" w:rsidP="00221106">
      <w:pPr>
        <w:rPr>
          <w:lang w:bidi="it-IT"/>
        </w:rPr>
      </w:pPr>
      <w:r>
        <w:rPr>
          <w:noProof/>
          <w:lang w:bidi="it-IT"/>
        </w:rPr>
        <w:drawing>
          <wp:inline distT="0" distB="0" distL="0" distR="0" wp14:anchorId="6649466E" wp14:editId="023D636B">
            <wp:extent cx="6372225" cy="4162425"/>
            <wp:effectExtent l="0" t="0" r="9525" b="9525"/>
            <wp:docPr id="6780785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443F" w14:textId="14B1C9DF" w:rsidR="00221106" w:rsidRDefault="00221106" w:rsidP="00221106">
      <w:pPr>
        <w:rPr>
          <w:lang w:bidi="it-IT"/>
        </w:rPr>
      </w:pPr>
    </w:p>
    <w:p w14:paraId="4742DE22" w14:textId="6B509D65" w:rsidR="00221106" w:rsidRDefault="00221106" w:rsidP="00221106">
      <w:pPr>
        <w:rPr>
          <w:lang w:bidi="it-IT"/>
        </w:rPr>
      </w:pPr>
    </w:p>
    <w:p w14:paraId="0EB32886" w14:textId="526F362B" w:rsidR="00221106" w:rsidRDefault="00221106" w:rsidP="00221106">
      <w:pPr>
        <w:pStyle w:val="Titolo2"/>
        <w:rPr>
          <w:b/>
          <w:bCs/>
          <w:lang w:bidi="it-IT"/>
        </w:rPr>
      </w:pPr>
      <w:bookmarkStart w:id="5" w:name="_Toc122693602"/>
      <w:proofErr w:type="spellStart"/>
      <w:r w:rsidRPr="00221106">
        <w:rPr>
          <w:b/>
          <w:bCs/>
          <w:lang w:bidi="it-IT"/>
        </w:rPr>
        <w:lastRenderedPageBreak/>
        <w:t>RegistrazioneDAO</w:t>
      </w:r>
      <w:bookmarkEnd w:id="5"/>
      <w:proofErr w:type="spellEnd"/>
    </w:p>
    <w:p w14:paraId="0F7DFBBF" w14:textId="10FE3438" w:rsidR="00221106" w:rsidRDefault="00221106" w:rsidP="00221106">
      <w:pPr>
        <w:rPr>
          <w:lang w:bidi="it-IT"/>
        </w:rPr>
      </w:pPr>
      <w:r>
        <w:rPr>
          <w:noProof/>
          <w:lang w:bidi="it-IT"/>
        </w:rPr>
        <w:drawing>
          <wp:inline distT="0" distB="0" distL="0" distR="0" wp14:anchorId="3A1E87F1" wp14:editId="5BF390A8">
            <wp:extent cx="6372225" cy="4229100"/>
            <wp:effectExtent l="0" t="0" r="9525" b="0"/>
            <wp:docPr id="113419576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61380" w14:textId="66C6D018" w:rsidR="00221106" w:rsidRDefault="00221106" w:rsidP="00221106">
      <w:pPr>
        <w:rPr>
          <w:lang w:bidi="it-IT"/>
        </w:rPr>
      </w:pPr>
    </w:p>
    <w:p w14:paraId="6BF01B7E" w14:textId="77777777" w:rsidR="00221106" w:rsidRDefault="00221106" w:rsidP="00221106">
      <w:pPr>
        <w:pStyle w:val="Titolo2"/>
        <w:rPr>
          <w:b/>
          <w:bCs/>
          <w:noProof/>
          <w:lang w:bidi="it-IT"/>
        </w:rPr>
      </w:pPr>
      <w:bookmarkStart w:id="6" w:name="_Toc122693603"/>
      <w:r w:rsidRPr="00221106">
        <w:rPr>
          <w:b/>
          <w:bCs/>
          <w:noProof/>
          <w:lang w:bidi="it-IT"/>
        </w:rPr>
        <w:lastRenderedPageBreak/>
        <w:t>AcquistoServlet</w:t>
      </w:r>
      <w:bookmarkEnd w:id="6"/>
    </w:p>
    <w:p w14:paraId="742A0435" w14:textId="755BA536" w:rsidR="00221106" w:rsidRDefault="00221106" w:rsidP="00221106">
      <w:pPr>
        <w:rPr>
          <w:lang w:bidi="it-IT"/>
        </w:rPr>
      </w:pPr>
      <w:r>
        <w:rPr>
          <w:noProof/>
          <w:lang w:bidi="it-IT"/>
        </w:rPr>
        <w:drawing>
          <wp:inline distT="0" distB="0" distL="0" distR="0" wp14:anchorId="14EA326C" wp14:editId="52993A43">
            <wp:extent cx="6371590" cy="4152265"/>
            <wp:effectExtent l="0" t="0" r="0" b="635"/>
            <wp:docPr id="395328014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DECF2" w14:textId="77D7E224" w:rsidR="00221106" w:rsidRDefault="00221106" w:rsidP="00221106">
      <w:pPr>
        <w:rPr>
          <w:lang w:bidi="it-IT"/>
        </w:rPr>
      </w:pPr>
    </w:p>
    <w:p w14:paraId="300B844D" w14:textId="5F900157" w:rsidR="00221106" w:rsidRDefault="00221106" w:rsidP="00221106">
      <w:pPr>
        <w:pStyle w:val="Titolo2"/>
        <w:rPr>
          <w:b/>
          <w:bCs/>
          <w:lang w:bidi="it-IT"/>
        </w:rPr>
      </w:pPr>
      <w:bookmarkStart w:id="7" w:name="_Toc122693604"/>
      <w:proofErr w:type="spellStart"/>
      <w:r w:rsidRPr="00221106">
        <w:rPr>
          <w:b/>
          <w:bCs/>
          <w:lang w:bidi="it-IT"/>
        </w:rPr>
        <w:lastRenderedPageBreak/>
        <w:t>RegisterServlet</w:t>
      </w:r>
      <w:bookmarkEnd w:id="7"/>
      <w:proofErr w:type="spellEnd"/>
    </w:p>
    <w:p w14:paraId="329061F0" w14:textId="0C640259" w:rsidR="00221106" w:rsidRDefault="00221106" w:rsidP="00221106">
      <w:pPr>
        <w:rPr>
          <w:lang w:bidi="it-IT"/>
        </w:rPr>
      </w:pPr>
      <w:r>
        <w:rPr>
          <w:noProof/>
          <w:lang w:bidi="it-IT"/>
        </w:rPr>
        <w:drawing>
          <wp:inline distT="0" distB="0" distL="0" distR="0" wp14:anchorId="7C1ED7B5" wp14:editId="41F330B5">
            <wp:extent cx="6372225" cy="4038600"/>
            <wp:effectExtent l="0" t="0" r="9525" b="0"/>
            <wp:docPr id="209530370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AC7ED" w14:textId="5F94C6C2" w:rsidR="00221106" w:rsidRDefault="00221106" w:rsidP="00221106">
      <w:pPr>
        <w:rPr>
          <w:lang w:bidi="it-IT"/>
        </w:rPr>
      </w:pPr>
    </w:p>
    <w:p w14:paraId="6999DD76" w14:textId="4019332D" w:rsidR="00221106" w:rsidRDefault="00221106" w:rsidP="00221106">
      <w:pPr>
        <w:pStyle w:val="Titolo2"/>
        <w:rPr>
          <w:b/>
          <w:bCs/>
          <w:lang w:bidi="it-IT"/>
        </w:rPr>
      </w:pPr>
      <w:bookmarkStart w:id="8" w:name="_Toc122693605"/>
      <w:proofErr w:type="spellStart"/>
      <w:r w:rsidRPr="00221106">
        <w:rPr>
          <w:b/>
          <w:bCs/>
          <w:lang w:bidi="it-IT"/>
        </w:rPr>
        <w:lastRenderedPageBreak/>
        <w:t>AcqustoTest</w:t>
      </w:r>
      <w:bookmarkEnd w:id="8"/>
      <w:proofErr w:type="spellEnd"/>
    </w:p>
    <w:p w14:paraId="21CD1466" w14:textId="532E5B64" w:rsidR="00221106" w:rsidRDefault="00221106" w:rsidP="00221106">
      <w:pPr>
        <w:rPr>
          <w:lang w:bidi="it-IT"/>
        </w:rPr>
      </w:pPr>
      <w:r>
        <w:rPr>
          <w:noProof/>
          <w:lang w:bidi="it-IT"/>
        </w:rPr>
        <w:drawing>
          <wp:inline distT="0" distB="0" distL="0" distR="0" wp14:anchorId="03DDEFC1" wp14:editId="3949E4D8">
            <wp:extent cx="6372225" cy="4162425"/>
            <wp:effectExtent l="0" t="0" r="9525" b="9525"/>
            <wp:docPr id="1271099864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4E95D" w14:textId="04296D0E" w:rsidR="00221106" w:rsidRDefault="00221106" w:rsidP="00221106">
      <w:pPr>
        <w:rPr>
          <w:lang w:bidi="it-IT"/>
        </w:rPr>
      </w:pPr>
    </w:p>
    <w:p w14:paraId="44496483" w14:textId="4EA1D8CB" w:rsidR="00221106" w:rsidRDefault="00221106" w:rsidP="00221106">
      <w:pPr>
        <w:rPr>
          <w:lang w:bidi="it-IT"/>
        </w:rPr>
      </w:pPr>
    </w:p>
    <w:p w14:paraId="3206D078" w14:textId="599595BB" w:rsidR="00221106" w:rsidRDefault="00221106" w:rsidP="00221106">
      <w:pPr>
        <w:pStyle w:val="Titolo2"/>
        <w:rPr>
          <w:b/>
          <w:bCs/>
          <w:lang w:bidi="it-IT"/>
        </w:rPr>
      </w:pPr>
      <w:bookmarkStart w:id="9" w:name="_Toc122693606"/>
      <w:proofErr w:type="spellStart"/>
      <w:r w:rsidRPr="00221106">
        <w:rPr>
          <w:b/>
          <w:bCs/>
          <w:lang w:bidi="it-IT"/>
        </w:rPr>
        <w:t>EliminaVeicoloTest</w:t>
      </w:r>
      <w:bookmarkEnd w:id="9"/>
      <w:proofErr w:type="spellEnd"/>
    </w:p>
    <w:p w14:paraId="5A9DFBC0" w14:textId="3359E4FF" w:rsidR="00221106" w:rsidRDefault="00221106" w:rsidP="00221106">
      <w:pPr>
        <w:rPr>
          <w:lang w:bidi="it-IT"/>
        </w:rPr>
      </w:pPr>
      <w:r>
        <w:rPr>
          <w:noProof/>
          <w:lang w:bidi="it-IT"/>
        </w:rPr>
        <w:drawing>
          <wp:inline distT="0" distB="0" distL="0" distR="0" wp14:anchorId="7D4FFC5D" wp14:editId="4422BD1F">
            <wp:extent cx="6362700" cy="3476625"/>
            <wp:effectExtent l="0" t="0" r="0" b="9525"/>
            <wp:docPr id="1114746958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2C934" w14:textId="6517E12C" w:rsidR="00221106" w:rsidRDefault="00221106" w:rsidP="00221106">
      <w:pPr>
        <w:pStyle w:val="Titolo2"/>
        <w:rPr>
          <w:b/>
          <w:bCs/>
          <w:lang w:bidi="it-IT"/>
        </w:rPr>
      </w:pPr>
      <w:bookmarkStart w:id="10" w:name="_Toc122693607"/>
      <w:proofErr w:type="spellStart"/>
      <w:r w:rsidRPr="00221106">
        <w:rPr>
          <w:b/>
          <w:bCs/>
          <w:lang w:bidi="it-IT"/>
        </w:rPr>
        <w:lastRenderedPageBreak/>
        <w:t>RegistrazioneTest</w:t>
      </w:r>
      <w:bookmarkEnd w:id="10"/>
      <w:proofErr w:type="spellEnd"/>
    </w:p>
    <w:p w14:paraId="602646B9" w14:textId="25A9508B" w:rsidR="00221106" w:rsidRDefault="00221106" w:rsidP="00221106">
      <w:pPr>
        <w:rPr>
          <w:lang w:bidi="it-IT"/>
        </w:rPr>
      </w:pPr>
      <w:r>
        <w:rPr>
          <w:noProof/>
          <w:lang w:bidi="it-IT"/>
        </w:rPr>
        <w:drawing>
          <wp:inline distT="0" distB="0" distL="0" distR="0" wp14:anchorId="4AA3CCBE" wp14:editId="0117717F">
            <wp:extent cx="6362700" cy="3467100"/>
            <wp:effectExtent l="0" t="0" r="0" b="0"/>
            <wp:docPr id="792991968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B916" w14:textId="376083F8" w:rsidR="00221106" w:rsidRDefault="00221106" w:rsidP="00221106">
      <w:pPr>
        <w:rPr>
          <w:lang w:bidi="it-IT"/>
        </w:rPr>
      </w:pPr>
    </w:p>
    <w:p w14:paraId="0CB3880E" w14:textId="23045ABF" w:rsidR="00221106" w:rsidRDefault="00221106" w:rsidP="00221106">
      <w:pPr>
        <w:pStyle w:val="Titolo2"/>
        <w:rPr>
          <w:b/>
          <w:bCs/>
          <w:lang w:bidi="it-IT"/>
        </w:rPr>
      </w:pPr>
      <w:bookmarkStart w:id="11" w:name="_Toc122693608"/>
      <w:proofErr w:type="spellStart"/>
      <w:r w:rsidRPr="00221106">
        <w:rPr>
          <w:b/>
          <w:bCs/>
          <w:lang w:bidi="it-IT"/>
        </w:rPr>
        <w:t>RicaricaSaldoTest</w:t>
      </w:r>
      <w:bookmarkEnd w:id="11"/>
      <w:proofErr w:type="spellEnd"/>
    </w:p>
    <w:p w14:paraId="791A205C" w14:textId="1BD22402" w:rsidR="00221106" w:rsidRPr="00221106" w:rsidRDefault="00221106" w:rsidP="00221106">
      <w:pPr>
        <w:rPr>
          <w:lang w:bidi="it-IT"/>
        </w:rPr>
      </w:pPr>
      <w:r>
        <w:rPr>
          <w:noProof/>
          <w:lang w:bidi="it-IT"/>
        </w:rPr>
        <w:drawing>
          <wp:inline distT="0" distB="0" distL="0" distR="0" wp14:anchorId="27853C4F" wp14:editId="2F2E3C75">
            <wp:extent cx="6362700" cy="3505200"/>
            <wp:effectExtent l="0" t="0" r="0" b="0"/>
            <wp:docPr id="346702348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8C46C" w14:textId="77777777" w:rsidR="00221106" w:rsidRPr="00221106" w:rsidRDefault="00221106" w:rsidP="00221106">
      <w:pPr>
        <w:rPr>
          <w:lang w:bidi="it-IT"/>
        </w:rPr>
      </w:pPr>
    </w:p>
    <w:sectPr w:rsidR="00221106" w:rsidRPr="00221106" w:rsidSect="00AB02A7">
      <w:headerReference w:type="default" r:id="rId25"/>
      <w:footerReference w:type="default" r:id="rId2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016A8" w14:textId="77777777" w:rsidR="00663327" w:rsidRDefault="00663327">
      <w:r>
        <w:separator/>
      </w:r>
    </w:p>
    <w:p w14:paraId="58022011" w14:textId="77777777" w:rsidR="00663327" w:rsidRDefault="00663327"/>
  </w:endnote>
  <w:endnote w:type="continuationSeparator" w:id="0">
    <w:p w14:paraId="483C2946" w14:textId="77777777" w:rsidR="00663327" w:rsidRDefault="00663327">
      <w:r>
        <w:continuationSeparator/>
      </w:r>
    </w:p>
    <w:p w14:paraId="4708458F" w14:textId="77777777" w:rsidR="00663327" w:rsidRDefault="0066332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0D2276F3" w14:textId="77777777" w:rsidR="00DF027C" w:rsidRDefault="00DF027C">
        <w:pPr>
          <w:pStyle w:val="Pidipagina"/>
          <w:jc w:val="center"/>
          <w:rPr>
            <w:noProof/>
          </w:rPr>
        </w:pPr>
        <w:r>
          <w:rPr>
            <w:noProof/>
            <w:lang w:bidi="it-IT"/>
          </w:rPr>
          <w:fldChar w:fldCharType="begin"/>
        </w:r>
        <w:r>
          <w:rPr>
            <w:noProof/>
            <w:lang w:bidi="it-IT"/>
          </w:rPr>
          <w:instrText xml:space="preserve"> PAGE   \* MERGEFORMAT </w:instrText>
        </w:r>
        <w:r>
          <w:rPr>
            <w:noProof/>
            <w:lang w:bidi="it-IT"/>
          </w:rPr>
          <w:fldChar w:fldCharType="separate"/>
        </w:r>
        <w:r w:rsidR="00AB02A7">
          <w:rPr>
            <w:noProof/>
            <w:lang w:bidi="it-IT"/>
          </w:rPr>
          <w:t>2</w:t>
        </w:r>
        <w:r>
          <w:rPr>
            <w:noProof/>
            <w:lang w:bidi="it-IT"/>
          </w:rPr>
          <w:fldChar w:fldCharType="end"/>
        </w:r>
      </w:p>
    </w:sdtContent>
  </w:sdt>
  <w:p w14:paraId="7E3A118E" w14:textId="77777777" w:rsidR="00DF027C" w:rsidRDefault="00DF027C">
    <w:pPr>
      <w:pStyle w:val="Pidipa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4A09F" w14:textId="77777777" w:rsidR="00663327" w:rsidRDefault="00663327">
      <w:r>
        <w:separator/>
      </w:r>
    </w:p>
    <w:p w14:paraId="1D82C00B" w14:textId="77777777" w:rsidR="00663327" w:rsidRDefault="00663327"/>
  </w:footnote>
  <w:footnote w:type="continuationSeparator" w:id="0">
    <w:p w14:paraId="036FCE95" w14:textId="77777777" w:rsidR="00663327" w:rsidRDefault="00663327">
      <w:r>
        <w:continuationSeparator/>
      </w:r>
    </w:p>
    <w:p w14:paraId="7354DAE8" w14:textId="77777777" w:rsidR="00663327" w:rsidRDefault="0066332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5B76D16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4DFB88B" w14:textId="77777777" w:rsidR="00D077E9" w:rsidRDefault="00D077E9">
          <w:pPr>
            <w:pStyle w:val="Intestazione"/>
            <w:rPr>
              <w:noProof/>
            </w:rPr>
          </w:pPr>
        </w:p>
      </w:tc>
    </w:tr>
  </w:tbl>
  <w:p w14:paraId="38E0AE7F" w14:textId="77777777" w:rsidR="00D077E9" w:rsidRDefault="00D077E9" w:rsidP="00D077E9">
    <w:pPr>
      <w:pStyle w:val="Intestazione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5" type="#_x0000_t75" style="width:11.25pt;height:11.25pt" o:bullet="t">
        <v:imagedata r:id="rId1" o:title="msoDC80"/>
      </v:shape>
    </w:pict>
  </w:numPicBullet>
  <w:abstractNum w:abstractNumId="0" w15:restartNumberingAfterBreak="0">
    <w:nsid w:val="00AE48A5"/>
    <w:multiLevelType w:val="hybridMultilevel"/>
    <w:tmpl w:val="353231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E78B9"/>
    <w:multiLevelType w:val="hybridMultilevel"/>
    <w:tmpl w:val="7304F24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35E33"/>
    <w:multiLevelType w:val="hybridMultilevel"/>
    <w:tmpl w:val="322E63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C0580"/>
    <w:multiLevelType w:val="hybridMultilevel"/>
    <w:tmpl w:val="6B669A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812947"/>
    <w:multiLevelType w:val="hybridMultilevel"/>
    <w:tmpl w:val="2A3819C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D36A4C"/>
    <w:multiLevelType w:val="hybridMultilevel"/>
    <w:tmpl w:val="612E7F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2E1A80"/>
    <w:multiLevelType w:val="hybridMultilevel"/>
    <w:tmpl w:val="B3901178"/>
    <w:lvl w:ilvl="0" w:tplc="0410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49C60F3"/>
    <w:multiLevelType w:val="hybridMultilevel"/>
    <w:tmpl w:val="8A4E3D5A"/>
    <w:lvl w:ilvl="0" w:tplc="C49655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24F75" w:themeColor="accent1"/>
        <w:sz w:val="28"/>
        <w:szCs w:val="28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626074"/>
    <w:multiLevelType w:val="hybridMultilevel"/>
    <w:tmpl w:val="19E2416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B720A0"/>
    <w:multiLevelType w:val="hybridMultilevel"/>
    <w:tmpl w:val="5B0896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E20028"/>
    <w:multiLevelType w:val="hybridMultilevel"/>
    <w:tmpl w:val="A266A38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5D4EC6"/>
    <w:multiLevelType w:val="hybridMultilevel"/>
    <w:tmpl w:val="77DA8A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705090"/>
    <w:multiLevelType w:val="multilevel"/>
    <w:tmpl w:val="B4D250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260411B0"/>
    <w:multiLevelType w:val="hybridMultilevel"/>
    <w:tmpl w:val="87AA0A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0365A8"/>
    <w:multiLevelType w:val="multilevel"/>
    <w:tmpl w:val="7370EF3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354026CC"/>
    <w:multiLevelType w:val="hybridMultilevel"/>
    <w:tmpl w:val="2C4E36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DA21FE"/>
    <w:multiLevelType w:val="hybridMultilevel"/>
    <w:tmpl w:val="2FD44D5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E94BC9"/>
    <w:multiLevelType w:val="hybridMultilevel"/>
    <w:tmpl w:val="9A122DE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216E62"/>
    <w:multiLevelType w:val="hybridMultilevel"/>
    <w:tmpl w:val="93D49812"/>
    <w:lvl w:ilvl="0" w:tplc="140EDAF6">
      <w:start w:val="1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85503A"/>
    <w:multiLevelType w:val="hybridMultilevel"/>
    <w:tmpl w:val="2B50174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717026"/>
    <w:multiLevelType w:val="hybridMultilevel"/>
    <w:tmpl w:val="1BDE6712"/>
    <w:lvl w:ilvl="0" w:tplc="13060B32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F403E9"/>
    <w:multiLevelType w:val="hybridMultilevel"/>
    <w:tmpl w:val="53FC72B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42759E"/>
    <w:multiLevelType w:val="hybridMultilevel"/>
    <w:tmpl w:val="22AA28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F95CE3"/>
    <w:multiLevelType w:val="hybridMultilevel"/>
    <w:tmpl w:val="800CBB5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5F1302"/>
    <w:multiLevelType w:val="hybridMultilevel"/>
    <w:tmpl w:val="CD78F084"/>
    <w:lvl w:ilvl="0" w:tplc="13060B32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011915"/>
    <w:multiLevelType w:val="hybridMultilevel"/>
    <w:tmpl w:val="60F05F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E17367"/>
    <w:multiLevelType w:val="hybridMultilevel"/>
    <w:tmpl w:val="32E014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1248E3"/>
    <w:multiLevelType w:val="hybridMultilevel"/>
    <w:tmpl w:val="05169B6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8175E5"/>
    <w:multiLevelType w:val="hybridMultilevel"/>
    <w:tmpl w:val="85D4893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3C2486"/>
    <w:multiLevelType w:val="hybridMultilevel"/>
    <w:tmpl w:val="4CAAA3E2"/>
    <w:lvl w:ilvl="0" w:tplc="809454F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 w:val="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B80D77"/>
    <w:multiLevelType w:val="hybridMultilevel"/>
    <w:tmpl w:val="87006A8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8437634"/>
    <w:multiLevelType w:val="hybridMultilevel"/>
    <w:tmpl w:val="CF2EA4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1F4F3F"/>
    <w:multiLevelType w:val="multilevel"/>
    <w:tmpl w:val="F78EC3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 w16cid:durableId="1770158854">
    <w:abstractNumId w:val="21"/>
  </w:num>
  <w:num w:numId="2" w16cid:durableId="1884750744">
    <w:abstractNumId w:val="8"/>
  </w:num>
  <w:num w:numId="3" w16cid:durableId="626736768">
    <w:abstractNumId w:val="9"/>
  </w:num>
  <w:num w:numId="4" w16cid:durableId="572785624">
    <w:abstractNumId w:val="13"/>
  </w:num>
  <w:num w:numId="5" w16cid:durableId="847057004">
    <w:abstractNumId w:val="32"/>
  </w:num>
  <w:num w:numId="6" w16cid:durableId="2007706373">
    <w:abstractNumId w:val="12"/>
  </w:num>
  <w:num w:numId="7" w16cid:durableId="1464231392">
    <w:abstractNumId w:val="14"/>
  </w:num>
  <w:num w:numId="8" w16cid:durableId="956106866">
    <w:abstractNumId w:val="25"/>
  </w:num>
  <w:num w:numId="9" w16cid:durableId="1475172098">
    <w:abstractNumId w:val="31"/>
  </w:num>
  <w:num w:numId="10" w16cid:durableId="774591863">
    <w:abstractNumId w:val="3"/>
  </w:num>
  <w:num w:numId="11" w16cid:durableId="1189105211">
    <w:abstractNumId w:val="22"/>
  </w:num>
  <w:num w:numId="12" w16cid:durableId="814832832">
    <w:abstractNumId w:val="26"/>
  </w:num>
  <w:num w:numId="13" w16cid:durableId="1658535123">
    <w:abstractNumId w:val="3"/>
  </w:num>
  <w:num w:numId="14" w16cid:durableId="353267813">
    <w:abstractNumId w:val="6"/>
  </w:num>
  <w:num w:numId="15" w16cid:durableId="773137000">
    <w:abstractNumId w:val="11"/>
  </w:num>
  <w:num w:numId="16" w16cid:durableId="333193946">
    <w:abstractNumId w:val="15"/>
  </w:num>
  <w:num w:numId="17" w16cid:durableId="101851958">
    <w:abstractNumId w:val="7"/>
  </w:num>
  <w:num w:numId="18" w16cid:durableId="674960809">
    <w:abstractNumId w:val="0"/>
  </w:num>
  <w:num w:numId="19" w16cid:durableId="1371685741">
    <w:abstractNumId w:val="30"/>
  </w:num>
  <w:num w:numId="20" w16cid:durableId="1449012817">
    <w:abstractNumId w:val="2"/>
  </w:num>
  <w:num w:numId="21" w16cid:durableId="1836605560">
    <w:abstractNumId w:val="4"/>
  </w:num>
  <w:num w:numId="22" w16cid:durableId="148712324">
    <w:abstractNumId w:val="23"/>
  </w:num>
  <w:num w:numId="23" w16cid:durableId="577322475">
    <w:abstractNumId w:val="20"/>
  </w:num>
  <w:num w:numId="24" w16cid:durableId="1050306370">
    <w:abstractNumId w:val="5"/>
  </w:num>
  <w:num w:numId="25" w16cid:durableId="964967946">
    <w:abstractNumId w:val="10"/>
  </w:num>
  <w:num w:numId="26" w16cid:durableId="1166046480">
    <w:abstractNumId w:val="28"/>
  </w:num>
  <w:num w:numId="27" w16cid:durableId="827330928">
    <w:abstractNumId w:val="29"/>
  </w:num>
  <w:num w:numId="28" w16cid:durableId="344211998">
    <w:abstractNumId w:val="17"/>
  </w:num>
  <w:num w:numId="29" w16cid:durableId="1613854597">
    <w:abstractNumId w:val="18"/>
  </w:num>
  <w:num w:numId="30" w16cid:durableId="138614794">
    <w:abstractNumId w:val="24"/>
  </w:num>
  <w:num w:numId="31" w16cid:durableId="1861236709">
    <w:abstractNumId w:val="1"/>
  </w:num>
  <w:num w:numId="32" w16cid:durableId="1750691541">
    <w:abstractNumId w:val="27"/>
  </w:num>
  <w:num w:numId="33" w16cid:durableId="1479803627">
    <w:abstractNumId w:val="16"/>
  </w:num>
  <w:num w:numId="34" w16cid:durableId="2538266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20"/>
  <w:hyphenationZone w:val="283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7B3"/>
    <w:rsid w:val="000011F3"/>
    <w:rsid w:val="00001DB1"/>
    <w:rsid w:val="0000783E"/>
    <w:rsid w:val="0002482E"/>
    <w:rsid w:val="00040858"/>
    <w:rsid w:val="00050324"/>
    <w:rsid w:val="000553EE"/>
    <w:rsid w:val="00061767"/>
    <w:rsid w:val="00062D73"/>
    <w:rsid w:val="000926DF"/>
    <w:rsid w:val="00093B87"/>
    <w:rsid w:val="000A0150"/>
    <w:rsid w:val="000A07AC"/>
    <w:rsid w:val="000B1453"/>
    <w:rsid w:val="000B2630"/>
    <w:rsid w:val="000B76AA"/>
    <w:rsid w:val="000C1986"/>
    <w:rsid w:val="000E63C9"/>
    <w:rsid w:val="000F252F"/>
    <w:rsid w:val="00111865"/>
    <w:rsid w:val="00115CE4"/>
    <w:rsid w:val="00130E9D"/>
    <w:rsid w:val="001470C0"/>
    <w:rsid w:val="00150A6D"/>
    <w:rsid w:val="001824C2"/>
    <w:rsid w:val="00185B35"/>
    <w:rsid w:val="00195482"/>
    <w:rsid w:val="001A21FB"/>
    <w:rsid w:val="001A48C1"/>
    <w:rsid w:val="001D739F"/>
    <w:rsid w:val="001E187E"/>
    <w:rsid w:val="001E1E34"/>
    <w:rsid w:val="001E3756"/>
    <w:rsid w:val="001F0D57"/>
    <w:rsid w:val="001F2BC8"/>
    <w:rsid w:val="001F5F6B"/>
    <w:rsid w:val="00221106"/>
    <w:rsid w:val="00230D77"/>
    <w:rsid w:val="002433CA"/>
    <w:rsid w:val="00243EBC"/>
    <w:rsid w:val="00246A35"/>
    <w:rsid w:val="00254743"/>
    <w:rsid w:val="00275CB6"/>
    <w:rsid w:val="002825B5"/>
    <w:rsid w:val="00284348"/>
    <w:rsid w:val="00285D3E"/>
    <w:rsid w:val="00287892"/>
    <w:rsid w:val="00296B20"/>
    <w:rsid w:val="002B3DC7"/>
    <w:rsid w:val="002F151E"/>
    <w:rsid w:val="002F51F5"/>
    <w:rsid w:val="00306BF1"/>
    <w:rsid w:val="00312137"/>
    <w:rsid w:val="0031518C"/>
    <w:rsid w:val="00330359"/>
    <w:rsid w:val="003303F6"/>
    <w:rsid w:val="0033762F"/>
    <w:rsid w:val="00342906"/>
    <w:rsid w:val="00360494"/>
    <w:rsid w:val="00366C7E"/>
    <w:rsid w:val="00373899"/>
    <w:rsid w:val="00380F0D"/>
    <w:rsid w:val="00383428"/>
    <w:rsid w:val="00384EA3"/>
    <w:rsid w:val="00390753"/>
    <w:rsid w:val="003918D7"/>
    <w:rsid w:val="003A39A1"/>
    <w:rsid w:val="003C2191"/>
    <w:rsid w:val="003C56EF"/>
    <w:rsid w:val="003D3863"/>
    <w:rsid w:val="004110DE"/>
    <w:rsid w:val="0041774D"/>
    <w:rsid w:val="00427E7E"/>
    <w:rsid w:val="00437566"/>
    <w:rsid w:val="0044085A"/>
    <w:rsid w:val="004519CC"/>
    <w:rsid w:val="0048768D"/>
    <w:rsid w:val="004A2EEC"/>
    <w:rsid w:val="004A579E"/>
    <w:rsid w:val="004A5BC7"/>
    <w:rsid w:val="004B0D3F"/>
    <w:rsid w:val="004B21A5"/>
    <w:rsid w:val="004B7E97"/>
    <w:rsid w:val="004C0FE2"/>
    <w:rsid w:val="004C47AF"/>
    <w:rsid w:val="004C6ADA"/>
    <w:rsid w:val="004D56BD"/>
    <w:rsid w:val="004E14D3"/>
    <w:rsid w:val="004F40EA"/>
    <w:rsid w:val="004F7911"/>
    <w:rsid w:val="00501CA6"/>
    <w:rsid w:val="005037F0"/>
    <w:rsid w:val="00516A86"/>
    <w:rsid w:val="005275F6"/>
    <w:rsid w:val="005473D2"/>
    <w:rsid w:val="00561435"/>
    <w:rsid w:val="005630CB"/>
    <w:rsid w:val="00570C65"/>
    <w:rsid w:val="00572102"/>
    <w:rsid w:val="00573EF2"/>
    <w:rsid w:val="005917F2"/>
    <w:rsid w:val="00594B89"/>
    <w:rsid w:val="0059654D"/>
    <w:rsid w:val="005A376F"/>
    <w:rsid w:val="005C39D2"/>
    <w:rsid w:val="005D1624"/>
    <w:rsid w:val="005D32C7"/>
    <w:rsid w:val="005E0CC8"/>
    <w:rsid w:val="005E71FA"/>
    <w:rsid w:val="005F1BB0"/>
    <w:rsid w:val="006005D7"/>
    <w:rsid w:val="0061145F"/>
    <w:rsid w:val="00633EAB"/>
    <w:rsid w:val="00646C03"/>
    <w:rsid w:val="00656C4D"/>
    <w:rsid w:val="00663327"/>
    <w:rsid w:val="0066672E"/>
    <w:rsid w:val="00687C4B"/>
    <w:rsid w:val="006A66AD"/>
    <w:rsid w:val="006B112F"/>
    <w:rsid w:val="006B3809"/>
    <w:rsid w:val="006D1898"/>
    <w:rsid w:val="006D4BD2"/>
    <w:rsid w:val="006D5C76"/>
    <w:rsid w:val="006D6BFC"/>
    <w:rsid w:val="006E5716"/>
    <w:rsid w:val="006E5BAC"/>
    <w:rsid w:val="006F3F9C"/>
    <w:rsid w:val="00710851"/>
    <w:rsid w:val="007302B3"/>
    <w:rsid w:val="00730733"/>
    <w:rsid w:val="00730E3A"/>
    <w:rsid w:val="00732E7F"/>
    <w:rsid w:val="007368E1"/>
    <w:rsid w:val="00736AAF"/>
    <w:rsid w:val="00765B2A"/>
    <w:rsid w:val="00774EC0"/>
    <w:rsid w:val="00783A34"/>
    <w:rsid w:val="007C5C9F"/>
    <w:rsid w:val="007C6B52"/>
    <w:rsid w:val="007D16C5"/>
    <w:rsid w:val="007F0B4A"/>
    <w:rsid w:val="007F618B"/>
    <w:rsid w:val="007F7B66"/>
    <w:rsid w:val="008429C3"/>
    <w:rsid w:val="00862FE4"/>
    <w:rsid w:val="0086389A"/>
    <w:rsid w:val="0087605E"/>
    <w:rsid w:val="00877865"/>
    <w:rsid w:val="00885A58"/>
    <w:rsid w:val="008B159E"/>
    <w:rsid w:val="008B1FEE"/>
    <w:rsid w:val="008B2DDB"/>
    <w:rsid w:val="008C13FF"/>
    <w:rsid w:val="008E3202"/>
    <w:rsid w:val="008E6947"/>
    <w:rsid w:val="008F4A7E"/>
    <w:rsid w:val="00903C32"/>
    <w:rsid w:val="00911EE7"/>
    <w:rsid w:val="00916B16"/>
    <w:rsid w:val="009173B9"/>
    <w:rsid w:val="009256BA"/>
    <w:rsid w:val="00932F66"/>
    <w:rsid w:val="0093335D"/>
    <w:rsid w:val="0093613E"/>
    <w:rsid w:val="00943026"/>
    <w:rsid w:val="00946061"/>
    <w:rsid w:val="009550B1"/>
    <w:rsid w:val="009637FF"/>
    <w:rsid w:val="00966B81"/>
    <w:rsid w:val="00971E65"/>
    <w:rsid w:val="0099237F"/>
    <w:rsid w:val="009B5F0F"/>
    <w:rsid w:val="009C1CB2"/>
    <w:rsid w:val="009C7720"/>
    <w:rsid w:val="009D46B6"/>
    <w:rsid w:val="009E4D1A"/>
    <w:rsid w:val="009E6C50"/>
    <w:rsid w:val="009F6EFD"/>
    <w:rsid w:val="009F73E3"/>
    <w:rsid w:val="00A11068"/>
    <w:rsid w:val="00A23AFA"/>
    <w:rsid w:val="00A263F6"/>
    <w:rsid w:val="00A31B3E"/>
    <w:rsid w:val="00A532F3"/>
    <w:rsid w:val="00A567B3"/>
    <w:rsid w:val="00A705C6"/>
    <w:rsid w:val="00A718DB"/>
    <w:rsid w:val="00A75DDC"/>
    <w:rsid w:val="00A835D8"/>
    <w:rsid w:val="00A8489E"/>
    <w:rsid w:val="00AB02A7"/>
    <w:rsid w:val="00AC07C8"/>
    <w:rsid w:val="00AC29F3"/>
    <w:rsid w:val="00AC4725"/>
    <w:rsid w:val="00AC5961"/>
    <w:rsid w:val="00AD0B40"/>
    <w:rsid w:val="00AD22F1"/>
    <w:rsid w:val="00AD2568"/>
    <w:rsid w:val="00AE50D7"/>
    <w:rsid w:val="00AF2BA8"/>
    <w:rsid w:val="00AF349C"/>
    <w:rsid w:val="00AF7123"/>
    <w:rsid w:val="00B149B3"/>
    <w:rsid w:val="00B231E5"/>
    <w:rsid w:val="00B40814"/>
    <w:rsid w:val="00B413F6"/>
    <w:rsid w:val="00B4230A"/>
    <w:rsid w:val="00B47B0E"/>
    <w:rsid w:val="00B77799"/>
    <w:rsid w:val="00B8360F"/>
    <w:rsid w:val="00B86C39"/>
    <w:rsid w:val="00B93A21"/>
    <w:rsid w:val="00B9475D"/>
    <w:rsid w:val="00B97A67"/>
    <w:rsid w:val="00B97D59"/>
    <w:rsid w:val="00BA7CB2"/>
    <w:rsid w:val="00BB75BF"/>
    <w:rsid w:val="00BE6453"/>
    <w:rsid w:val="00BF62B4"/>
    <w:rsid w:val="00C02B87"/>
    <w:rsid w:val="00C13730"/>
    <w:rsid w:val="00C20607"/>
    <w:rsid w:val="00C247A0"/>
    <w:rsid w:val="00C35E55"/>
    <w:rsid w:val="00C4086D"/>
    <w:rsid w:val="00C65EED"/>
    <w:rsid w:val="00C83BA4"/>
    <w:rsid w:val="00C958A0"/>
    <w:rsid w:val="00CA1896"/>
    <w:rsid w:val="00CB2F89"/>
    <w:rsid w:val="00CB5B28"/>
    <w:rsid w:val="00CC6E29"/>
    <w:rsid w:val="00CE0D80"/>
    <w:rsid w:val="00CF5371"/>
    <w:rsid w:val="00CF58A7"/>
    <w:rsid w:val="00D0323A"/>
    <w:rsid w:val="00D0559F"/>
    <w:rsid w:val="00D077E9"/>
    <w:rsid w:val="00D42CB7"/>
    <w:rsid w:val="00D479EA"/>
    <w:rsid w:val="00D5413D"/>
    <w:rsid w:val="00D54340"/>
    <w:rsid w:val="00D570A9"/>
    <w:rsid w:val="00D70D02"/>
    <w:rsid w:val="00D770C7"/>
    <w:rsid w:val="00D86945"/>
    <w:rsid w:val="00D90290"/>
    <w:rsid w:val="00D97C8D"/>
    <w:rsid w:val="00DA0433"/>
    <w:rsid w:val="00DB2829"/>
    <w:rsid w:val="00DD152F"/>
    <w:rsid w:val="00DE081B"/>
    <w:rsid w:val="00DE213F"/>
    <w:rsid w:val="00DF027C"/>
    <w:rsid w:val="00DF415F"/>
    <w:rsid w:val="00E00A32"/>
    <w:rsid w:val="00E02D77"/>
    <w:rsid w:val="00E1044A"/>
    <w:rsid w:val="00E13D27"/>
    <w:rsid w:val="00E22ACD"/>
    <w:rsid w:val="00E2470B"/>
    <w:rsid w:val="00E32099"/>
    <w:rsid w:val="00E349AF"/>
    <w:rsid w:val="00E620B0"/>
    <w:rsid w:val="00E64BAC"/>
    <w:rsid w:val="00E745A5"/>
    <w:rsid w:val="00E81B40"/>
    <w:rsid w:val="00EB1226"/>
    <w:rsid w:val="00EB3E1A"/>
    <w:rsid w:val="00EC594B"/>
    <w:rsid w:val="00EC5DD4"/>
    <w:rsid w:val="00ED576C"/>
    <w:rsid w:val="00EE15BF"/>
    <w:rsid w:val="00EF555B"/>
    <w:rsid w:val="00F00417"/>
    <w:rsid w:val="00F027BB"/>
    <w:rsid w:val="00F11DCF"/>
    <w:rsid w:val="00F162EA"/>
    <w:rsid w:val="00F21DDB"/>
    <w:rsid w:val="00F267BA"/>
    <w:rsid w:val="00F3176C"/>
    <w:rsid w:val="00F34673"/>
    <w:rsid w:val="00F40EC8"/>
    <w:rsid w:val="00F52D27"/>
    <w:rsid w:val="00F5762E"/>
    <w:rsid w:val="00F62456"/>
    <w:rsid w:val="00F7031D"/>
    <w:rsid w:val="00F74D78"/>
    <w:rsid w:val="00F83527"/>
    <w:rsid w:val="00F868BA"/>
    <w:rsid w:val="00F871E8"/>
    <w:rsid w:val="00F94374"/>
    <w:rsid w:val="00F96A06"/>
    <w:rsid w:val="00FC6C88"/>
    <w:rsid w:val="00FD583F"/>
    <w:rsid w:val="00FD7488"/>
    <w:rsid w:val="00FE21DC"/>
    <w:rsid w:val="00FF16B4"/>
    <w:rsid w:val="01DD6B34"/>
    <w:rsid w:val="030B4F1D"/>
    <w:rsid w:val="04EE3592"/>
    <w:rsid w:val="05150BF6"/>
    <w:rsid w:val="070BB826"/>
    <w:rsid w:val="073AE0B7"/>
    <w:rsid w:val="07BBB31A"/>
    <w:rsid w:val="099B4B7A"/>
    <w:rsid w:val="09EE7D50"/>
    <w:rsid w:val="0C98CC98"/>
    <w:rsid w:val="0E7BEF7B"/>
    <w:rsid w:val="0F79A41C"/>
    <w:rsid w:val="1185A286"/>
    <w:rsid w:val="12603D1C"/>
    <w:rsid w:val="12A266EC"/>
    <w:rsid w:val="1451C128"/>
    <w:rsid w:val="149A5D60"/>
    <w:rsid w:val="17054FF7"/>
    <w:rsid w:val="1775D80F"/>
    <w:rsid w:val="19C8C6A1"/>
    <w:rsid w:val="19E3E4EF"/>
    <w:rsid w:val="1D7FE29D"/>
    <w:rsid w:val="218EE197"/>
    <w:rsid w:val="249E3334"/>
    <w:rsid w:val="28E5A26A"/>
    <w:rsid w:val="2A5E8CE3"/>
    <w:rsid w:val="2A896051"/>
    <w:rsid w:val="2C2530B2"/>
    <w:rsid w:val="2C931D2A"/>
    <w:rsid w:val="2F39C44E"/>
    <w:rsid w:val="30DF7978"/>
    <w:rsid w:val="31668E4D"/>
    <w:rsid w:val="32393B5D"/>
    <w:rsid w:val="32583CB3"/>
    <w:rsid w:val="32BA7267"/>
    <w:rsid w:val="335D3A7D"/>
    <w:rsid w:val="338C630E"/>
    <w:rsid w:val="34171A3A"/>
    <w:rsid w:val="3744D633"/>
    <w:rsid w:val="3824B621"/>
    <w:rsid w:val="38A87CE1"/>
    <w:rsid w:val="397F5B1E"/>
    <w:rsid w:val="39E27C35"/>
    <w:rsid w:val="3B7E4C96"/>
    <w:rsid w:val="3D15EF12"/>
    <w:rsid w:val="43622370"/>
    <w:rsid w:val="4691D6AC"/>
    <w:rsid w:val="4D0905B6"/>
    <w:rsid w:val="4DD4204A"/>
    <w:rsid w:val="4DDC0DD0"/>
    <w:rsid w:val="4F35CFB5"/>
    <w:rsid w:val="4F98990A"/>
    <w:rsid w:val="512C7BE5"/>
    <w:rsid w:val="51DC76D9"/>
    <w:rsid w:val="532B2657"/>
    <w:rsid w:val="54081DD2"/>
    <w:rsid w:val="547B7404"/>
    <w:rsid w:val="54C6F6B8"/>
    <w:rsid w:val="56AFE7FC"/>
    <w:rsid w:val="56B9CCC5"/>
    <w:rsid w:val="58BEA8ED"/>
    <w:rsid w:val="59E788BE"/>
    <w:rsid w:val="59E7AFFC"/>
    <w:rsid w:val="59F16D87"/>
    <w:rsid w:val="5D290E49"/>
    <w:rsid w:val="5EC4DEAA"/>
    <w:rsid w:val="6060AF0B"/>
    <w:rsid w:val="6157C013"/>
    <w:rsid w:val="63C63D84"/>
    <w:rsid w:val="6519008E"/>
    <w:rsid w:val="67ECB4F5"/>
    <w:rsid w:val="686BC0F0"/>
    <w:rsid w:val="6873AE76"/>
    <w:rsid w:val="6A079151"/>
    <w:rsid w:val="6D471F99"/>
    <w:rsid w:val="70FA67BF"/>
    <w:rsid w:val="74D02441"/>
    <w:rsid w:val="7A25A2A1"/>
    <w:rsid w:val="7D8B311A"/>
    <w:rsid w:val="7E510656"/>
    <w:rsid w:val="7F27017B"/>
    <w:rsid w:val="7F5B92CB"/>
    <w:rsid w:val="7FB0A13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B9B274"/>
  <w15:docId w15:val="{5FC78848-4232-4B3B-B018-F249AAFC2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olo1">
    <w:name w:val="heading 1"/>
    <w:basedOn w:val="Normale"/>
    <w:link w:val="Titolo1Carattere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olo2">
    <w:name w:val="heading 2"/>
    <w:basedOn w:val="Normale"/>
    <w:next w:val="Normale"/>
    <w:link w:val="Titolo2Carattere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5"/>
    <w:semiHidden/>
    <w:unhideWhenUsed/>
    <w:qFormat/>
    <w:rsid w:val="00B836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sz w:val="16"/>
      <w:szCs w:val="16"/>
    </w:rPr>
  </w:style>
  <w:style w:type="paragraph" w:styleId="Titolo">
    <w:name w:val="Title"/>
    <w:basedOn w:val="Normale"/>
    <w:link w:val="TitoloCarattere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oloCarattere">
    <w:name w:val="Titolo Carattere"/>
    <w:basedOn w:val="Carpredefinitoparagrafo"/>
    <w:link w:val="Tito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ttotitolo">
    <w:name w:val="Subtitle"/>
    <w:basedOn w:val="Normale"/>
    <w:link w:val="SottotitoloCarattere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ttotitoloCarattere">
    <w:name w:val="Sottotitolo Carattere"/>
    <w:basedOn w:val="Carpredefinitoparagrafo"/>
    <w:link w:val="Sottotito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olo1Carattere">
    <w:name w:val="Titolo 1 Carattere"/>
    <w:basedOn w:val="Carpredefinitoparagrafo"/>
    <w:link w:val="Tito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Intestazione">
    <w:name w:val="header"/>
    <w:basedOn w:val="Normale"/>
    <w:link w:val="IntestazioneCarattere"/>
    <w:uiPriority w:val="8"/>
    <w:unhideWhenUsed/>
    <w:rsid w:val="005037F0"/>
  </w:style>
  <w:style w:type="character" w:customStyle="1" w:styleId="IntestazioneCarattere">
    <w:name w:val="Intestazione Carattere"/>
    <w:basedOn w:val="Carpredefinitoparagrafo"/>
    <w:link w:val="Intestazione"/>
    <w:uiPriority w:val="8"/>
    <w:rsid w:val="0093335D"/>
  </w:style>
  <w:style w:type="paragraph" w:styleId="Pidipagina">
    <w:name w:val="footer"/>
    <w:basedOn w:val="Normale"/>
    <w:link w:val="PidipaginaCarattere"/>
    <w:uiPriority w:val="99"/>
    <w:unhideWhenUsed/>
    <w:rsid w:val="005037F0"/>
  </w:style>
  <w:style w:type="character" w:customStyle="1" w:styleId="PidipaginaCarattere">
    <w:name w:val="Piè di pagina Carattere"/>
    <w:basedOn w:val="Carpredefinitoparagrafo"/>
    <w:link w:val="Pidipagina"/>
    <w:uiPriority w:val="99"/>
    <w:rsid w:val="005037F0"/>
    <w:rPr>
      <w:sz w:val="24"/>
      <w:szCs w:val="24"/>
    </w:rPr>
  </w:style>
  <w:style w:type="paragraph" w:customStyle="1" w:styleId="Nome">
    <w:name w:val="Nome"/>
    <w:basedOn w:val="Normale"/>
    <w:uiPriority w:val="3"/>
    <w:qFormat/>
    <w:rsid w:val="00B231E5"/>
    <w:pPr>
      <w:spacing w:line="240" w:lineRule="auto"/>
      <w:jc w:val="right"/>
    </w:pPr>
  </w:style>
  <w:style w:type="character" w:customStyle="1" w:styleId="Titolo2Carattere">
    <w:name w:val="Titolo 2 Carattere"/>
    <w:basedOn w:val="Carpredefinitoparagrafo"/>
    <w:link w:val="Tito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gliatabella">
    <w:name w:val="Table Grid"/>
    <w:basedOn w:val="Tabellanormale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unhideWhenUsed/>
    <w:rsid w:val="00D86945"/>
    <w:rPr>
      <w:color w:val="808080"/>
    </w:rPr>
  </w:style>
  <w:style w:type="paragraph" w:customStyle="1" w:styleId="Contenuto">
    <w:name w:val="Contenuto"/>
    <w:basedOn w:val="Normale"/>
    <w:link w:val="Caratterecontenuto"/>
    <w:qFormat/>
    <w:rsid w:val="00DF027C"/>
    <w:rPr>
      <w:b w:val="0"/>
    </w:rPr>
  </w:style>
  <w:style w:type="paragraph" w:customStyle="1" w:styleId="Testoenfasi">
    <w:name w:val="Testo enfasi"/>
    <w:basedOn w:val="Normale"/>
    <w:link w:val="Caratteretestoenfasi"/>
    <w:qFormat/>
    <w:rsid w:val="00DF027C"/>
  </w:style>
  <w:style w:type="character" w:customStyle="1" w:styleId="Caratterecontenuto">
    <w:name w:val="Carattere contenuto"/>
    <w:basedOn w:val="Carpredefinitoparagrafo"/>
    <w:link w:val="Contenut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tteretestoenfasi">
    <w:name w:val="Carattere testo enfasi"/>
    <w:basedOn w:val="Carpredefinitoparagrafo"/>
    <w:link w:val="Testoenfasi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foelenco">
    <w:name w:val="List Paragraph"/>
    <w:basedOn w:val="Normale"/>
    <w:uiPriority w:val="34"/>
    <w:unhideWhenUsed/>
    <w:qFormat/>
    <w:rsid w:val="00DE081B"/>
    <w:pPr>
      <w:ind w:left="720"/>
      <w:contextualSpacing/>
    </w:pPr>
  </w:style>
  <w:style w:type="table" w:styleId="Elencomedio2-Colore1">
    <w:name w:val="Medium List 2 Accent 1"/>
    <w:basedOn w:val="Tabellanormale"/>
    <w:uiPriority w:val="66"/>
    <w:rsid w:val="00230D77"/>
    <w:pPr>
      <w:spacing w:after="0" w:line="240" w:lineRule="auto"/>
    </w:pPr>
    <w:rPr>
      <w:rFonts w:asciiTheme="majorHAnsi" w:eastAsiaTheme="majorEastAsia" w:hAnsiTheme="majorHAnsi" w:cstheme="majorBidi"/>
      <w:color w:val="0F0D29" w:themeColor="text1"/>
      <w:sz w:val="22"/>
      <w:szCs w:val="22"/>
      <w:lang w:eastAsia="it-IT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24F7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Grigliatabella1">
    <w:name w:val="Griglia tabella1"/>
    <w:basedOn w:val="Tabellanormale"/>
    <w:next w:val="Grigliatabella"/>
    <w:uiPriority w:val="1"/>
    <w:rsid w:val="00275C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uiPriority w:val="1"/>
    <w:rsid w:val="00275C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3">
    <w:name w:val="Griglia tabella3"/>
    <w:basedOn w:val="Tabellanormale"/>
    <w:next w:val="Grigliatabella"/>
    <w:uiPriority w:val="1"/>
    <w:rsid w:val="00275C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4">
    <w:name w:val="Griglia tabella4"/>
    <w:basedOn w:val="Tabellanormale"/>
    <w:next w:val="Grigliatabella"/>
    <w:uiPriority w:val="1"/>
    <w:rsid w:val="00275C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5">
    <w:name w:val="Griglia tabella5"/>
    <w:basedOn w:val="Tabellanormale"/>
    <w:next w:val="Grigliatabella"/>
    <w:uiPriority w:val="1"/>
    <w:rsid w:val="00275C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6">
    <w:name w:val="Griglia tabella6"/>
    <w:basedOn w:val="Tabellanormale"/>
    <w:next w:val="Grigliatabella"/>
    <w:uiPriority w:val="1"/>
    <w:rsid w:val="00275C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7">
    <w:name w:val="Griglia tabella7"/>
    <w:basedOn w:val="Tabellanormale"/>
    <w:next w:val="Grigliatabella"/>
    <w:uiPriority w:val="1"/>
    <w:rsid w:val="00275C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8">
    <w:name w:val="Griglia tabella8"/>
    <w:basedOn w:val="Tabellanormale"/>
    <w:next w:val="Grigliatabella"/>
    <w:uiPriority w:val="1"/>
    <w:rsid w:val="00275C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380F0D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4519CC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4519CC"/>
    <w:rPr>
      <w:color w:val="3592CF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0C1986"/>
    <w:pPr>
      <w:spacing w:after="100"/>
      <w:ind w:left="280"/>
    </w:pPr>
  </w:style>
  <w:style w:type="character" w:customStyle="1" w:styleId="Titolo3Carattere">
    <w:name w:val="Titolo 3 Carattere"/>
    <w:basedOn w:val="Carpredefinitoparagrafo"/>
    <w:link w:val="Titolo3"/>
    <w:uiPriority w:val="5"/>
    <w:semiHidden/>
    <w:rsid w:val="00B8360F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B3DC7"/>
    <w:rPr>
      <w:color w:val="3592CF" w:themeColor="followedHyperlink"/>
      <w:u w:val="single"/>
    </w:rPr>
  </w:style>
  <w:style w:type="paragraph" w:styleId="Sommario3">
    <w:name w:val="toc 3"/>
    <w:basedOn w:val="Normale"/>
    <w:next w:val="Normale"/>
    <w:autoRedefine/>
    <w:uiPriority w:val="39"/>
    <w:unhideWhenUsed/>
    <w:rsid w:val="001A48C1"/>
    <w:pPr>
      <w:spacing w:after="100"/>
      <w:ind w:left="560"/>
    </w:pPr>
  </w:style>
  <w:style w:type="paragraph" w:styleId="Sommario4">
    <w:name w:val="toc 4"/>
    <w:basedOn w:val="Normale"/>
    <w:next w:val="Normale"/>
    <w:autoRedefine/>
    <w:uiPriority w:val="39"/>
    <w:unhideWhenUsed/>
    <w:rsid w:val="00296B20"/>
    <w:pPr>
      <w:spacing w:after="100" w:line="259" w:lineRule="auto"/>
      <w:ind w:left="660"/>
    </w:pPr>
    <w:rPr>
      <w:b w:val="0"/>
      <w:color w:val="auto"/>
      <w:sz w:val="22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296B20"/>
    <w:pPr>
      <w:spacing w:after="100" w:line="259" w:lineRule="auto"/>
      <w:ind w:left="880"/>
    </w:pPr>
    <w:rPr>
      <w:b w:val="0"/>
      <w:color w:val="auto"/>
      <w:sz w:val="22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296B20"/>
    <w:pPr>
      <w:spacing w:after="100" w:line="259" w:lineRule="auto"/>
      <w:ind w:left="1100"/>
    </w:pPr>
    <w:rPr>
      <w:b w:val="0"/>
      <w:color w:val="auto"/>
      <w:sz w:val="22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296B20"/>
    <w:pPr>
      <w:spacing w:after="100" w:line="259" w:lineRule="auto"/>
      <w:ind w:left="1320"/>
    </w:pPr>
    <w:rPr>
      <w:b w:val="0"/>
      <w:color w:val="auto"/>
      <w:sz w:val="22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296B20"/>
    <w:pPr>
      <w:spacing w:after="100" w:line="259" w:lineRule="auto"/>
      <w:ind w:left="1540"/>
    </w:pPr>
    <w:rPr>
      <w:b w:val="0"/>
      <w:color w:val="auto"/>
      <w:sz w:val="22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296B20"/>
    <w:pPr>
      <w:spacing w:after="100" w:line="259" w:lineRule="auto"/>
      <w:ind w:left="1760"/>
    </w:pPr>
    <w:rPr>
      <w:b w:val="0"/>
      <w:color w:val="auto"/>
      <w:sz w:val="22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296B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0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4.jpeg"/><Relationship Id="rId5" Type="http://schemas.openxmlformats.org/officeDocument/2006/relationships/customXml" Target="../customXml/item5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hele%20Del%20Mastro\AppData\Local\Microsoft\Office\16.0\DTS\it-IT%7b554F4933-23AB-414E-8858-26104FE89051%7d\%7b9C4BE525-DE80-4004-86D5-D987F0F31852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938F8023E9A4B8BB68FE101AE87FA1A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380570D6-757F-4C6D-951B-8DA66ACB5CD2}"/>
      </w:docPartPr>
      <w:docPartBody>
        <w:p w:rsidR="00515679" w:rsidRDefault="00C958A0" w:rsidP="00C958A0">
          <w:pPr>
            <w:pStyle w:val="B938F8023E9A4B8BB68FE101AE87FA1A"/>
          </w:pPr>
          <w:r>
            <w:rPr>
              <w:noProof/>
              <w:lang w:bidi="it-IT"/>
            </w:rPr>
            <w:t>NOME SOCIETÀ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8A0"/>
    <w:rsid w:val="00060836"/>
    <w:rsid w:val="00067432"/>
    <w:rsid w:val="000E180D"/>
    <w:rsid w:val="000F5B9A"/>
    <w:rsid w:val="00157F09"/>
    <w:rsid w:val="001702E5"/>
    <w:rsid w:val="002F4F8A"/>
    <w:rsid w:val="00337144"/>
    <w:rsid w:val="004B467F"/>
    <w:rsid w:val="00515679"/>
    <w:rsid w:val="00602A41"/>
    <w:rsid w:val="00642E98"/>
    <w:rsid w:val="00662985"/>
    <w:rsid w:val="007D776C"/>
    <w:rsid w:val="0087392A"/>
    <w:rsid w:val="00A90766"/>
    <w:rsid w:val="00A9617C"/>
    <w:rsid w:val="00AA79EA"/>
    <w:rsid w:val="00B34556"/>
    <w:rsid w:val="00BA186A"/>
    <w:rsid w:val="00C958A0"/>
    <w:rsid w:val="00EE5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ttotitoloCarattere">
    <w:name w:val="Sottotitolo Carattere"/>
    <w:basedOn w:val="Carpredefinitoparagrafo"/>
    <w:link w:val="Sottotito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B938F8023E9A4B8BB68FE101AE87FA1A">
    <w:name w:val="B938F8023E9A4B8BB68FE101AE87FA1A"/>
    <w:rsid w:val="00C958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>Mchele Del Mastro 
Autore: Armando Imbimbo
Autore:Giuseppe Sabia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9227b28-5473-4434-901b-56ed82baee3b">
      <Terms xmlns="http://schemas.microsoft.com/office/infopath/2007/PartnerControls"/>
    </lcf76f155ced4ddcb4097134ff3c332f>
    <TaxCatchAll xmlns="39c9f82a-f897-480e-8ad9-3de59ca2f162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801EC2DBAD61E499DC6639A15CA2857" ma:contentTypeVersion="14" ma:contentTypeDescription="Creare un nuovo documento." ma:contentTypeScope="" ma:versionID="a022da86fe9951ddfd0b6bf5c117b6f6">
  <xsd:schema xmlns:xsd="http://www.w3.org/2001/XMLSchema" xmlns:xs="http://www.w3.org/2001/XMLSchema" xmlns:p="http://schemas.microsoft.com/office/2006/metadata/properties" xmlns:ns2="29227b28-5473-4434-901b-56ed82baee3b" xmlns:ns3="39c9f82a-f897-480e-8ad9-3de59ca2f162" targetNamespace="http://schemas.microsoft.com/office/2006/metadata/properties" ma:root="true" ma:fieldsID="2fa40dbdaec7f62e9fc09c246059157f" ns2:_="" ns3:_="">
    <xsd:import namespace="29227b28-5473-4434-901b-56ed82baee3b"/>
    <xsd:import namespace="39c9f82a-f897-480e-8ad9-3de59ca2f16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Locatio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227b28-5473-4434-901b-56ed82baee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Tag immagine" ma:readOnly="false" ma:fieldId="{5cf76f15-5ced-4ddc-b409-7134ff3c332f}" ma:taxonomyMulti="true" ma:sspId="15f82a6a-8e37-4253-84f4-d1f37f6741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c9f82a-f897-480e-8ad9-3de59ca2f16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0e834814-298c-4443-a27e-b5a38ccc77a6}" ma:internalName="TaxCatchAll" ma:showField="CatchAllData" ma:web="39c9f82a-f897-480e-8ad9-3de59ca2f16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2DC221-24CC-42B9-B37B-5759C083503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3C810A7-A3D4-4A0A-BAFC-CB5348043598}">
  <ds:schemaRefs>
    <ds:schemaRef ds:uri="http://schemas.microsoft.com/office/2006/metadata/properties"/>
    <ds:schemaRef ds:uri="http://schemas.microsoft.com/office/infopath/2007/PartnerControls"/>
    <ds:schemaRef ds:uri="29227b28-5473-4434-901b-56ed82baee3b"/>
    <ds:schemaRef ds:uri="39c9f82a-f897-480e-8ad9-3de59ca2f162"/>
  </ds:schemaRefs>
</ds:datastoreItem>
</file>

<file path=customXml/itemProps4.xml><?xml version="1.0" encoding="utf-8"?>
<ds:datastoreItem xmlns:ds="http://schemas.openxmlformats.org/officeDocument/2006/customXml" ds:itemID="{E3690FB2-326B-4CEB-B1C1-DE6437D5469F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3ECFC9D4-2C6D-416F-91E5-0865844084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227b28-5473-4434-901b-56ed82baee3b"/>
    <ds:schemaRef ds:uri="39c9f82a-f897-480e-8ad9-3de59ca2f1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{9C4BE525-DE80-4004-86D5-D987F0F31852}tf16392850_win32.dotx</Template>
  <TotalTime>161</TotalTime>
  <Pages>11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Michele Del Mastro</dc:creator>
  <cp:keywords/>
  <cp:lastModifiedBy>michele del mastro</cp:lastModifiedBy>
  <cp:revision>22</cp:revision>
  <cp:lastPrinted>2006-08-01T17:47:00Z</cp:lastPrinted>
  <dcterms:created xsi:type="dcterms:W3CDTF">2022-01-28T11:35:00Z</dcterms:created>
  <dcterms:modified xsi:type="dcterms:W3CDTF">2022-12-23T12:13:00Z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0x0101007801EC2DBAD61E499DC6639A15CA2857</vt:lpwstr>
  </property>
</Properties>
</file>